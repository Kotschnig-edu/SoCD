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B72D" w14:textId="46C499EF" w:rsidR="001E0EDF" w:rsidRPr="00DD6228" w:rsidRDefault="000D28CE" w:rsidP="000D28CE">
      <w:pPr>
        <w:pStyle w:val="DeckblattKopfzeile"/>
        <w:rPr>
          <w:lang w:val="en-US"/>
        </w:rPr>
      </w:pPr>
      <w:r w:rsidRPr="00DD6228">
        <w:rPr>
          <w:noProof/>
          <w:lang w:val="en-US" w:eastAsia="de-AT"/>
        </w:rPr>
        <w:drawing>
          <wp:inline distT="0" distB="0" distL="0" distR="0" wp14:anchorId="3ADDB40D" wp14:editId="1C0E4098">
            <wp:extent cx="2880360" cy="1152144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FHJ_ECE_rg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356D" w14:textId="0C8F872B" w:rsidR="001E0EDF" w:rsidRPr="00DD6228" w:rsidRDefault="00874FDB">
      <w:pPr>
        <w:rPr>
          <w:lang w:val="en-US"/>
        </w:rPr>
        <w:sectPr w:rsidR="001E0EDF" w:rsidRPr="00DD6228" w:rsidSect="0043458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418" w:bottom="2268" w:left="1418" w:header="1134" w:footer="1701" w:gutter="0"/>
          <w:cols w:space="708"/>
          <w:docGrid w:linePitch="360"/>
        </w:sectPr>
      </w:pPr>
      <w:r w:rsidRPr="00DD6228">
        <w:rPr>
          <w:noProof/>
          <w:lang w:val="en-US" w:eastAsia="de-A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A74E2B" wp14:editId="2B2CDBD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60000" cy="3600000"/>
                <wp:effectExtent l="0" t="0" r="12700" b="635"/>
                <wp:wrapTopAndBottom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36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65C476" w14:textId="78084A23" w:rsidR="00996247" w:rsidRPr="0016486A" w:rsidRDefault="00407E2B">
                            <w:pPr>
                              <w:pStyle w:val="DeckblattUntertitel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16486A">
                              <w:rPr>
                                <w:sz w:val="44"/>
                                <w:szCs w:val="44"/>
                                <w:u w:val="single"/>
                              </w:rPr>
                              <w:t>Laboratory protocol</w:t>
                            </w:r>
                          </w:p>
                          <w:p w14:paraId="16605A1B" w14:textId="474EFF79" w:rsidR="00974B9E" w:rsidRPr="0016486A" w:rsidRDefault="00147D36">
                            <w:pPr>
                              <w:pStyle w:val="DeckblattUntertitel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Dice</w:t>
                            </w:r>
                          </w:p>
                          <w:p w14:paraId="7EF0CF78" w14:textId="77777777" w:rsidR="00792A58" w:rsidRPr="0016486A" w:rsidRDefault="00792A58">
                            <w:pPr>
                              <w:pStyle w:val="DeckblattUntertitel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785C4D8" w14:textId="6E0801EF" w:rsidR="00974B9E" w:rsidRPr="0016486A" w:rsidRDefault="00974B9E">
                            <w:pPr>
                              <w:pStyle w:val="DeckblattUntertitel"/>
                            </w:pPr>
                          </w:p>
                          <w:p w14:paraId="5A2F2C9E" w14:textId="44C3A7CD" w:rsidR="00792A58" w:rsidRPr="0016486A" w:rsidRDefault="00792A58">
                            <w:pPr>
                              <w:pStyle w:val="DeckblattUntertitel"/>
                              <w:rPr>
                                <w:b w:val="0"/>
                              </w:rPr>
                            </w:pPr>
                            <w:r w:rsidRPr="0016486A">
                              <w:rPr>
                                <w:b w:val="0"/>
                              </w:rPr>
                              <w:t>K</w:t>
                            </w:r>
                            <w:r w:rsidR="00F44C94" w:rsidRPr="0016486A">
                              <w:rPr>
                                <w:b w:val="0"/>
                              </w:rPr>
                              <w:t>ot</w:t>
                            </w:r>
                            <w:r w:rsidR="00407E2B" w:rsidRPr="0016486A">
                              <w:rPr>
                                <w:b w:val="0"/>
                              </w:rPr>
                              <w:t>schnig Thomas</w:t>
                            </w:r>
                            <w:r w:rsidRPr="0016486A">
                              <w:rPr>
                                <w:b w:val="0"/>
                              </w:rPr>
                              <w:t>, Eingang Fabian</w:t>
                            </w:r>
                          </w:p>
                          <w:p w14:paraId="57AAC857" w14:textId="04867723" w:rsidR="00874FDB" w:rsidRPr="0016486A" w:rsidRDefault="00974B9E">
                            <w:pPr>
                              <w:pStyle w:val="DeckblattUntertitel"/>
                              <w:rPr>
                                <w:b w:val="0"/>
                                <w:bCs/>
                                <w:sz w:val="24"/>
                                <w:szCs w:val="24"/>
                              </w:rPr>
                            </w:pPr>
                            <w:r w:rsidRPr="0016486A">
                              <w:t xml:space="preserve"> </w:t>
                            </w:r>
                            <w:proofErr w:type="spellStart"/>
                            <w:r w:rsidR="00792A58" w:rsidRPr="0016486A">
                              <w:rPr>
                                <w:b w:val="0"/>
                                <w:bCs/>
                                <w:sz w:val="24"/>
                                <w:szCs w:val="24"/>
                              </w:rPr>
                              <w:t>durchgeführt</w:t>
                            </w:r>
                            <w:proofErr w:type="spellEnd"/>
                            <w:r w:rsidR="00792A58" w:rsidRPr="0016486A">
                              <w:rPr>
                                <w:b w:val="0"/>
                                <w:bCs/>
                                <w:sz w:val="24"/>
                                <w:szCs w:val="24"/>
                              </w:rPr>
                              <w:t xml:space="preserve">, am: </w:t>
                            </w:r>
                            <w:r w:rsidRPr="0016486A">
                              <w:rPr>
                                <w:b w:val="0"/>
                                <w:bCs/>
                                <w:sz w:val="24"/>
                                <w:szCs w:val="24"/>
                              </w:rPr>
                              <w:t>17.10.2022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74E2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0;margin-top:0;width:453.55pt;height:283.45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" filled="f" stroked="f" strokeweight=".5pt">
                <v:textbox inset="0,0,0,0">
                  <w:txbxContent>
                    <w:p w14:paraId="6365C476" w14:textId="78084A23" w:rsidR="00996247" w:rsidRPr="0016486A" w:rsidRDefault="00407E2B">
                      <w:pPr>
                        <w:pStyle w:val="DeckblattUntertitel"/>
                        <w:rPr>
                          <w:sz w:val="44"/>
                          <w:szCs w:val="44"/>
                          <w:u w:val="single"/>
                        </w:rPr>
                      </w:pPr>
                      <w:r w:rsidRPr="0016486A">
                        <w:rPr>
                          <w:sz w:val="44"/>
                          <w:szCs w:val="44"/>
                          <w:u w:val="single"/>
                        </w:rPr>
                        <w:t>Laboratory protocol</w:t>
                      </w:r>
                    </w:p>
                    <w:p w14:paraId="16605A1B" w14:textId="474EFF79" w:rsidR="00974B9E" w:rsidRPr="0016486A" w:rsidRDefault="00147D36">
                      <w:pPr>
                        <w:pStyle w:val="DeckblattUntertitel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Dice</w:t>
                      </w:r>
                    </w:p>
                    <w:p w14:paraId="7EF0CF78" w14:textId="77777777" w:rsidR="00792A58" w:rsidRPr="0016486A" w:rsidRDefault="00792A58">
                      <w:pPr>
                        <w:pStyle w:val="DeckblattUntertitel"/>
                        <w:rPr>
                          <w:sz w:val="44"/>
                          <w:szCs w:val="44"/>
                        </w:rPr>
                      </w:pPr>
                    </w:p>
                    <w:p w14:paraId="4785C4D8" w14:textId="6E0801EF" w:rsidR="00974B9E" w:rsidRPr="0016486A" w:rsidRDefault="00974B9E">
                      <w:pPr>
                        <w:pStyle w:val="DeckblattUntertitel"/>
                      </w:pPr>
                    </w:p>
                    <w:p w14:paraId="5A2F2C9E" w14:textId="44C3A7CD" w:rsidR="00792A58" w:rsidRPr="0016486A" w:rsidRDefault="00792A58">
                      <w:pPr>
                        <w:pStyle w:val="DeckblattUntertitel"/>
                        <w:rPr>
                          <w:b w:val="0"/>
                        </w:rPr>
                      </w:pPr>
                      <w:r w:rsidRPr="0016486A">
                        <w:rPr>
                          <w:b w:val="0"/>
                        </w:rPr>
                        <w:t>K</w:t>
                      </w:r>
                      <w:r w:rsidR="00F44C94" w:rsidRPr="0016486A">
                        <w:rPr>
                          <w:b w:val="0"/>
                        </w:rPr>
                        <w:t>ot</w:t>
                      </w:r>
                      <w:r w:rsidR="00407E2B" w:rsidRPr="0016486A">
                        <w:rPr>
                          <w:b w:val="0"/>
                        </w:rPr>
                        <w:t>schnig Thomas</w:t>
                      </w:r>
                      <w:r w:rsidRPr="0016486A">
                        <w:rPr>
                          <w:b w:val="0"/>
                        </w:rPr>
                        <w:t>, Eingang Fabian</w:t>
                      </w:r>
                    </w:p>
                    <w:p w14:paraId="57AAC857" w14:textId="04867723" w:rsidR="00874FDB" w:rsidRPr="0016486A" w:rsidRDefault="00974B9E">
                      <w:pPr>
                        <w:pStyle w:val="DeckblattUntertitel"/>
                        <w:rPr>
                          <w:b w:val="0"/>
                          <w:bCs/>
                          <w:sz w:val="24"/>
                          <w:szCs w:val="24"/>
                        </w:rPr>
                      </w:pPr>
                      <w:r w:rsidRPr="0016486A">
                        <w:t xml:space="preserve"> </w:t>
                      </w:r>
                      <w:proofErr w:type="spellStart"/>
                      <w:r w:rsidR="00792A58" w:rsidRPr="0016486A">
                        <w:rPr>
                          <w:b w:val="0"/>
                          <w:bCs/>
                          <w:sz w:val="24"/>
                          <w:szCs w:val="24"/>
                        </w:rPr>
                        <w:t>durchgeführt</w:t>
                      </w:r>
                      <w:proofErr w:type="spellEnd"/>
                      <w:r w:rsidR="00792A58" w:rsidRPr="0016486A">
                        <w:rPr>
                          <w:b w:val="0"/>
                          <w:bCs/>
                          <w:sz w:val="24"/>
                          <w:szCs w:val="24"/>
                        </w:rPr>
                        <w:t xml:space="preserve">, am: </w:t>
                      </w:r>
                      <w:r w:rsidRPr="0016486A">
                        <w:rPr>
                          <w:b w:val="0"/>
                          <w:bCs/>
                          <w:sz w:val="24"/>
                          <w:szCs w:val="24"/>
                        </w:rPr>
                        <w:t>17.10.2022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587E3382" w14:textId="512D9ECC" w:rsidR="000E3550" w:rsidRPr="000E3550" w:rsidRDefault="000D28CE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 w:rsidRPr="00DD6228">
        <w:rPr>
          <w:lang w:val="en-US"/>
        </w:rPr>
        <w:lastRenderedPageBreak/>
        <w:fldChar w:fldCharType="begin"/>
      </w:r>
      <w:r w:rsidRPr="00DD6228">
        <w:rPr>
          <w:lang w:val="en-US"/>
        </w:rPr>
        <w:instrText xml:space="preserve"> TOC \o "1-3" \u </w:instrText>
      </w:r>
      <w:r w:rsidRPr="00DD6228">
        <w:rPr>
          <w:lang w:val="en-US"/>
        </w:rPr>
        <w:fldChar w:fldCharType="separate"/>
      </w:r>
      <w:r w:rsidR="000E3550" w:rsidRPr="000D4FC5">
        <w:rPr>
          <w:noProof/>
          <w:lang w:val="en-US"/>
        </w:rPr>
        <w:t>1</w:t>
      </w:r>
      <w:r w:rsidR="000E3550" w:rsidRPr="000E3550"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 w:rsidR="000E3550" w:rsidRPr="000D4FC5">
        <w:rPr>
          <w:noProof/>
          <w:lang w:val="en-US"/>
        </w:rPr>
        <w:t>Task description</w:t>
      </w:r>
      <w:r w:rsidR="000E3550">
        <w:rPr>
          <w:noProof/>
        </w:rPr>
        <w:tab/>
      </w:r>
      <w:r w:rsidR="000E3550">
        <w:rPr>
          <w:noProof/>
        </w:rPr>
        <w:fldChar w:fldCharType="begin"/>
      </w:r>
      <w:r w:rsidR="000E3550">
        <w:rPr>
          <w:noProof/>
        </w:rPr>
        <w:instrText xml:space="preserve"> PAGEREF _Toc216367279 \h </w:instrText>
      </w:r>
      <w:r w:rsidR="000E3550">
        <w:rPr>
          <w:noProof/>
        </w:rPr>
      </w:r>
      <w:r w:rsidR="000E3550">
        <w:rPr>
          <w:noProof/>
        </w:rPr>
        <w:fldChar w:fldCharType="separate"/>
      </w:r>
      <w:r w:rsidR="000E3550">
        <w:rPr>
          <w:noProof/>
        </w:rPr>
        <w:t>1</w:t>
      </w:r>
      <w:r w:rsidR="000E3550">
        <w:rPr>
          <w:noProof/>
        </w:rPr>
        <w:fldChar w:fldCharType="end"/>
      </w:r>
    </w:p>
    <w:p w14:paraId="7C8AD5EB" w14:textId="3A97AEB2" w:rsidR="000E3550" w:rsidRPr="000E3550" w:rsidRDefault="000E3550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 w:rsidRPr="000D4FC5">
        <w:rPr>
          <w:noProof/>
          <w:lang w:val="en-US"/>
        </w:rPr>
        <w:t>2</w:t>
      </w:r>
      <w:r w:rsidRPr="000E3550"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 w:rsidRPr="000D4FC5">
        <w:rPr>
          <w:noProof/>
          <w:lang w:val="en-US"/>
        </w:rPr>
        <w:t>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53D9473" w14:textId="25F8C682" w:rsidR="000E3550" w:rsidRPr="000E3550" w:rsidRDefault="000E3550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>
        <w:rPr>
          <w:noProof/>
        </w:rPr>
        <w:t>2.1</w:t>
      </w:r>
      <w:r w:rsidRPr="000E3550"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>
        <w:rPr>
          <w:noProof/>
        </w:rPr>
        <w:t>Block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674F830" w14:textId="76EAD4F9" w:rsidR="000E3550" w:rsidRPr="000E3550" w:rsidRDefault="000E3550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>
        <w:rPr>
          <w:noProof/>
        </w:rPr>
        <w:t>2.2</w:t>
      </w:r>
      <w:r w:rsidRPr="000E3550"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>
        <w:rPr>
          <w:noProof/>
        </w:rPr>
        <w:t>Waveform shreenshots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621F61" w14:textId="5DBE82BA" w:rsidR="000E3550" w:rsidRPr="000E3550" w:rsidRDefault="000E3550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>
        <w:rPr>
          <w:noProof/>
        </w:rPr>
        <w:t>2.3</w:t>
      </w:r>
      <w:r w:rsidRPr="000E3550"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>
        <w:rPr>
          <w:noProof/>
        </w:rPr>
        <w:t>RTL Code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5AB331" w14:textId="471644D6" w:rsidR="000E3550" w:rsidRPr="000E3550" w:rsidRDefault="000E3550">
      <w:pPr>
        <w:pStyle w:val="Verzeichnis2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</w:pPr>
      <w:r>
        <w:rPr>
          <w:noProof/>
        </w:rPr>
        <w:t>2.4</w:t>
      </w:r>
      <w:r w:rsidRPr="000E3550"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de-AT"/>
          <w14:ligatures w14:val="standardContextual"/>
        </w:rPr>
        <w:tab/>
      </w:r>
      <w:r>
        <w:rPr>
          <w:noProof/>
        </w:rPr>
        <w:t>Photos of the FPGA 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99284E" w14:textId="22CF1FC0" w:rsidR="000E3550" w:rsidRDefault="000E3550">
      <w:pPr>
        <w:pStyle w:val="Verzeichnis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</w:pPr>
      <w:r w:rsidRPr="000D4FC5">
        <w:rPr>
          <w:noProof/>
          <w:lang w:val="en-US"/>
        </w:rPr>
        <w:t>3</w:t>
      </w:r>
      <w:r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val="de-AT" w:eastAsia="de-AT"/>
          <w14:ligatures w14:val="standardContextual"/>
        </w:rPr>
        <w:tab/>
      </w:r>
      <w:r w:rsidRPr="000D4FC5">
        <w:rPr>
          <w:noProof/>
          <w:lang w:val="en-US"/>
        </w:rPr>
        <w:t>Date and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_Toc216367285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41D22C8" w14:textId="1FAC1972" w:rsidR="003B77BF" w:rsidRPr="00DD6228" w:rsidRDefault="000D28CE" w:rsidP="00150B11">
      <w:pPr>
        <w:spacing w:after="0"/>
        <w:rPr>
          <w:lang w:val="en-US"/>
        </w:rPr>
        <w:sectPr w:rsidR="003B77BF" w:rsidRPr="00DD6228" w:rsidSect="00F637DF">
          <w:headerReference w:type="default" r:id="rId15"/>
          <w:footerReference w:type="default" r:id="rId16"/>
          <w:footerReference w:type="first" r:id="rId17"/>
          <w:pgSz w:w="11906" w:h="16838" w:code="9"/>
          <w:pgMar w:top="1701" w:right="1418" w:bottom="2268" w:left="1418" w:header="1134" w:footer="1701" w:gutter="0"/>
          <w:pgNumType w:fmt="lowerRoman" w:start="1"/>
          <w:cols w:space="708"/>
          <w:titlePg/>
          <w:docGrid w:linePitch="360"/>
        </w:sectPr>
      </w:pPr>
      <w:r w:rsidRPr="00DD6228">
        <w:rPr>
          <w:lang w:val="en-US"/>
        </w:rPr>
        <w:fldChar w:fldCharType="end"/>
      </w:r>
    </w:p>
    <w:p w14:paraId="67BF3EFB" w14:textId="472C01BF" w:rsidR="007C40B6" w:rsidRDefault="0016486A" w:rsidP="002A556D">
      <w:pPr>
        <w:pStyle w:val="berschrift1"/>
        <w:jc w:val="left"/>
        <w:rPr>
          <w:sz w:val="36"/>
          <w:szCs w:val="24"/>
          <w:lang w:val="en-US"/>
        </w:rPr>
      </w:pPr>
      <w:bookmarkStart w:id="0" w:name="_Toc216095050"/>
      <w:bookmarkStart w:id="1" w:name="_Toc216367279"/>
      <w:r>
        <w:rPr>
          <w:sz w:val="36"/>
          <w:szCs w:val="24"/>
          <w:lang w:val="en-US"/>
        </w:rPr>
        <w:lastRenderedPageBreak/>
        <w:t>Task description</w:t>
      </w:r>
      <w:bookmarkEnd w:id="0"/>
      <w:bookmarkEnd w:id="1"/>
    </w:p>
    <w:p w14:paraId="1C7BC767" w14:textId="569D5769" w:rsidR="00ED3361" w:rsidRDefault="00C531DF" w:rsidP="003005B7">
      <w:pPr>
        <w:rPr>
          <w:lang w:val="en-US"/>
        </w:rPr>
      </w:pPr>
      <w:r w:rsidRPr="00C531DF">
        <w:t xml:space="preserve">In this laboratory exercise, </w:t>
      </w:r>
      <w:r>
        <w:t xml:space="preserve">several </w:t>
      </w:r>
      <w:r w:rsidRPr="00C531DF">
        <w:t>dice</w:t>
      </w:r>
      <w:r w:rsidR="003005B7">
        <w:t>s</w:t>
      </w:r>
      <w:r>
        <w:t xml:space="preserve"> </w:t>
      </w:r>
      <w:r w:rsidR="003005B7">
        <w:t>were</w:t>
      </w:r>
      <w:r w:rsidRPr="00C531DF">
        <w:t xml:space="preserve"> implemented on the BASYS3 FPGA board.</w:t>
      </w:r>
      <w:r w:rsidR="00CB0E38">
        <w:t xml:space="preserve"> In the task description a </w:t>
      </w:r>
      <w:r w:rsidR="00F37AB6">
        <w:t>compile able</w:t>
      </w:r>
      <w:r w:rsidR="00CB0E38">
        <w:t xml:space="preserve"> </w:t>
      </w:r>
      <w:proofErr w:type="spellStart"/>
      <w:r w:rsidR="0070385F" w:rsidRPr="00C531DF">
        <w:t>SystemVerilog</w:t>
      </w:r>
      <w:proofErr w:type="spellEnd"/>
      <w:r w:rsidR="0070385F">
        <w:t xml:space="preserve"> </w:t>
      </w:r>
      <w:r w:rsidR="008F31ED">
        <w:t>project was provided. In this pro</w:t>
      </w:r>
      <w:r w:rsidR="00C8058F">
        <w:t>ject it was necessary to implement a pseudo-random functionality to</w:t>
      </w:r>
      <w:r w:rsidR="00FA3A34">
        <w:t xml:space="preserve"> simulate a “fair” dice. </w:t>
      </w:r>
      <w:r w:rsidR="00821D21">
        <w:t>In the project, u</w:t>
      </w:r>
      <w:r w:rsidRPr="00C531DF">
        <w:t>p to four independent dice can be enabled via switches</w:t>
      </w:r>
      <w:r w:rsidR="00821D21">
        <w:t>.</w:t>
      </w:r>
      <w:r w:rsidR="0070385F">
        <w:t xml:space="preserve"> </w:t>
      </w:r>
      <w:r w:rsidR="003D10EF">
        <w:t>O</w:t>
      </w:r>
      <w:r w:rsidR="00BA3320">
        <w:t>ne</w:t>
      </w:r>
      <w:r w:rsidR="00EE0B51">
        <w:t xml:space="preserve"> additional switch </w:t>
      </w:r>
      <w:r w:rsidR="00BA3320">
        <w:t>has</w:t>
      </w:r>
      <w:r w:rsidR="00EE0B51">
        <w:t xml:space="preserve"> been implemented to </w:t>
      </w:r>
      <w:r w:rsidR="00BA3320">
        <w:t xml:space="preserve">reset the system with an active low reset signal and </w:t>
      </w:r>
      <w:r w:rsidR="00200D07">
        <w:t xml:space="preserve">a button on the </w:t>
      </w:r>
      <w:r w:rsidR="00EE2A77">
        <w:t>FPGA</w:t>
      </w:r>
      <w:r w:rsidR="00200D07">
        <w:t xml:space="preserve">-board </w:t>
      </w:r>
      <w:r w:rsidR="003D10EF">
        <w:t xml:space="preserve">is used to </w:t>
      </w:r>
      <w:r w:rsidR="00BA3320">
        <w:t xml:space="preserve">simulate </w:t>
      </w:r>
      <w:r w:rsidR="003D10EF">
        <w:t>a “throw” of the activated dices</w:t>
      </w:r>
      <w:r w:rsidR="00CB7F27">
        <w:t xml:space="preserve">. The implemented design was first </w:t>
      </w:r>
      <w:r w:rsidRPr="00C531DF">
        <w:t>verified using the provided testbench</w:t>
      </w:r>
      <w:r w:rsidR="00CB7F27">
        <w:t xml:space="preserve"> and then</w:t>
      </w:r>
      <w:r w:rsidRPr="00C531DF">
        <w:t xml:space="preserve"> synthesized and tested on the physical hardware.</w:t>
      </w:r>
      <w:r w:rsidR="00ED3361">
        <w:rPr>
          <w:lang w:val="en-US"/>
        </w:rPr>
        <w:br w:type="page"/>
      </w:r>
    </w:p>
    <w:p w14:paraId="3773D1AA" w14:textId="3390C3B9" w:rsidR="008A4F73" w:rsidRPr="00DD6228" w:rsidRDefault="004B14EF" w:rsidP="008A4F73">
      <w:pPr>
        <w:pStyle w:val="berschrift1"/>
        <w:jc w:val="left"/>
        <w:rPr>
          <w:sz w:val="36"/>
          <w:szCs w:val="24"/>
          <w:lang w:val="en-US"/>
        </w:rPr>
      </w:pPr>
      <w:bookmarkStart w:id="2" w:name="_Toc216095051"/>
      <w:bookmarkStart w:id="3" w:name="_Toc216367280"/>
      <w:bookmarkStart w:id="4" w:name="_Ref118219121"/>
      <w:bookmarkStart w:id="5" w:name="_Ref118219128"/>
      <w:bookmarkStart w:id="6" w:name="_Ref118219135"/>
      <w:r>
        <w:rPr>
          <w:sz w:val="36"/>
          <w:szCs w:val="24"/>
          <w:lang w:val="en-US"/>
        </w:rPr>
        <w:lastRenderedPageBreak/>
        <w:t>Implementation</w:t>
      </w:r>
      <w:bookmarkEnd w:id="2"/>
      <w:bookmarkEnd w:id="3"/>
    </w:p>
    <w:p w14:paraId="713F3BF3" w14:textId="3D430E63" w:rsidR="008A4F73" w:rsidRDefault="007832A6" w:rsidP="008A4F73">
      <w:pPr>
        <w:pStyle w:val="berschrift2"/>
      </w:pPr>
      <w:bookmarkStart w:id="7" w:name="_Toc216095052"/>
      <w:bookmarkStart w:id="8" w:name="_Toc216367281"/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E1A0D5" wp14:editId="39DC3A11">
                <wp:simplePos x="0" y="0"/>
                <wp:positionH relativeFrom="margin">
                  <wp:align>center</wp:align>
                </wp:positionH>
                <wp:positionV relativeFrom="paragraph">
                  <wp:posOffset>2438400</wp:posOffset>
                </wp:positionV>
                <wp:extent cx="4362450" cy="635"/>
                <wp:effectExtent l="0" t="0" r="0" b="5080"/>
                <wp:wrapTopAndBottom/>
                <wp:docPr id="68013928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BE553D" w14:textId="11E4873F" w:rsidR="00281955" w:rsidRPr="00281955" w:rsidRDefault="00281955" w:rsidP="00281955">
                            <w:pPr>
                              <w:pStyle w:val="Beschriftung"/>
                              <w:rPr>
                                <w:color w:val="000000" w:themeColor="text1"/>
                                <w:szCs w:val="26"/>
                              </w:rPr>
                            </w:pPr>
                            <w:bookmarkStart w:id="9" w:name="_Ref216088365"/>
                            <w:bookmarkStart w:id="10" w:name="_Ref216088361"/>
                            <w:r w:rsidRPr="00281955"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281955"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4086E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bookmarkEnd w:id="9"/>
                            <w:r w:rsidRPr="00281955">
                              <w:t xml:space="preserve">: </w:t>
                            </w:r>
                            <w:bookmarkEnd w:id="10"/>
                            <w:r w:rsidR="008253A0">
                              <w:t>Block diagram of the</w:t>
                            </w:r>
                            <w:r w:rsidR="00D753D2">
                              <w:t xml:space="preserve"> dice module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1A0D5" id="Textfeld 1" o:spid="_x0000_s1027" type="#_x0000_t202" style="position:absolute;left:0;text-align:left;margin-left:0;margin-top:192pt;width:343.5pt;height:.05pt;z-index:25165824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EMGAIAAD8EAAAOAAAAZHJzL2Uyb0RvYy54bWysU8Fu2zAMvQ/YPwi6L07SNhi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" stroked="f">
                <v:textbox style="mso-fit-shape-to-text:t" inset="0,0,0,0">
                  <w:txbxContent>
                    <w:p w14:paraId="4BBE553D" w14:textId="11E4873F" w:rsidR="00281955" w:rsidRPr="00281955" w:rsidRDefault="00281955" w:rsidP="00281955">
                      <w:pPr>
                        <w:pStyle w:val="Beschriftung"/>
                        <w:rPr>
                          <w:color w:val="000000" w:themeColor="text1"/>
                          <w:szCs w:val="26"/>
                        </w:rPr>
                      </w:pPr>
                      <w:bookmarkStart w:id="11" w:name="_Ref216088365"/>
                      <w:bookmarkStart w:id="12" w:name="_Ref216088361"/>
                      <w:r w:rsidRPr="00281955">
                        <w:t xml:space="preserve">Figure </w:t>
                      </w:r>
                      <w:r>
                        <w:fldChar w:fldCharType="begin"/>
                      </w:r>
                      <w:r w:rsidRPr="00281955"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4086E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bookmarkEnd w:id="11"/>
                      <w:r w:rsidRPr="00281955">
                        <w:t xml:space="preserve">: </w:t>
                      </w:r>
                      <w:bookmarkEnd w:id="12"/>
                      <w:r w:rsidR="008253A0">
                        <w:t>Block diagram of the</w:t>
                      </w:r>
                      <w:r w:rsidR="00D753D2">
                        <w:t xml:space="preserve"> dice module implementation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6CA3">
        <w:rPr>
          <w:noProof/>
        </w:rPr>
        <w:drawing>
          <wp:anchor distT="0" distB="0" distL="114300" distR="114300" simplePos="0" relativeHeight="251658242" behindDoc="0" locked="0" layoutInCell="1" allowOverlap="1" wp14:anchorId="4F87D929" wp14:editId="18643EF0">
            <wp:simplePos x="0" y="0"/>
            <wp:positionH relativeFrom="margin">
              <wp:align>right</wp:align>
            </wp:positionH>
            <wp:positionV relativeFrom="paragraph">
              <wp:posOffset>396558</wp:posOffset>
            </wp:positionV>
            <wp:extent cx="5915025" cy="2092325"/>
            <wp:effectExtent l="0" t="0" r="9525" b="3175"/>
            <wp:wrapTopAndBottom/>
            <wp:docPr id="3634320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2031" name="Grafik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3A0">
        <w:rPr>
          <w:noProof/>
        </w:rPr>
        <w:t>Block</w:t>
      </w:r>
      <w:r w:rsidR="00567CBE">
        <w:t xml:space="preserve"> </w:t>
      </w:r>
      <w:r w:rsidR="004B14EF">
        <w:t>diagram</w:t>
      </w:r>
      <w:bookmarkEnd w:id="7"/>
      <w:bookmarkEnd w:id="8"/>
    </w:p>
    <w:p w14:paraId="48FC0BE2" w14:textId="77777777" w:rsidR="001F67B3" w:rsidRDefault="00D753D2" w:rsidP="001F67B3">
      <w:r>
        <w:t>As it can be seen in Figure 1 our dice module consists of an LFSR, a modulo division block and an incrementa</w:t>
      </w:r>
      <w:r w:rsidR="00BC794B">
        <w:t>tion. The LFSR generates the pseudo random values for our dice result. The register is loaded at initialisation and at reset with an initial value. Those initial values</w:t>
      </w:r>
      <w:r w:rsidR="001F67B3">
        <w:t xml:space="preserve"> are different for each dice so that the dices have different results at each throw.</w:t>
      </w:r>
    </w:p>
    <w:p w14:paraId="36A6FE79" w14:textId="7DF47EC7" w:rsidR="00093D1B" w:rsidRDefault="001F67B3" w:rsidP="001F67B3">
      <w:r>
        <w:t xml:space="preserve">The register value output of the LFSR is an </w:t>
      </w:r>
      <w:r w:rsidR="000F4CB2">
        <w:t xml:space="preserve">8-bit signal. This signal can therefore be between 0 and 255. To </w:t>
      </w:r>
      <w:r w:rsidR="00961A44">
        <w:t xml:space="preserve">map it down to the values which are valid for a dice a modulo division is done. By </w:t>
      </w:r>
      <w:r w:rsidR="009356F9">
        <w:t xml:space="preserve">modulo </w:t>
      </w:r>
      <w:r w:rsidR="00961A44">
        <w:t xml:space="preserve">dividing the register values </w:t>
      </w:r>
      <w:r w:rsidR="009356F9">
        <w:t xml:space="preserve">through 6, the range for possible output values changes from 0-255 to 0-5. To </w:t>
      </w:r>
      <w:r w:rsidR="005268AB">
        <w:t>receive now valid dice values this 3-bit output signal of the modulo division is incremented by one. Output range for the dice values: 1-6</w:t>
      </w:r>
      <w:r w:rsidR="002A1FC8">
        <w:t>.</w:t>
      </w:r>
      <w:r w:rsidR="00093D1B">
        <w:br w:type="page"/>
      </w:r>
    </w:p>
    <w:p w14:paraId="1A4FA04B" w14:textId="369D920B" w:rsidR="000B121E" w:rsidRDefault="00D7083D" w:rsidP="00CC1124">
      <w:pPr>
        <w:pStyle w:val="berschrift2"/>
      </w:pPr>
      <w:bookmarkStart w:id="13" w:name="_Toc216367282"/>
      <w:r>
        <w:lastRenderedPageBreak/>
        <w:t xml:space="preserve">Waveform </w:t>
      </w:r>
      <w:proofErr w:type="spellStart"/>
      <w:r>
        <w:t>shreenshots</w:t>
      </w:r>
      <w:bookmarkEnd w:id="13"/>
      <w:proofErr w:type="spellEnd"/>
    </w:p>
    <w:p w14:paraId="146A2403" w14:textId="6D4A9C5F" w:rsidR="00ED4144" w:rsidRDefault="001B1C70" w:rsidP="00093D1B">
      <w:r w:rsidRPr="00B46CA3">
        <w:rPr>
          <w:noProof/>
        </w:rPr>
        <w:drawing>
          <wp:anchor distT="0" distB="0" distL="114300" distR="114300" simplePos="0" relativeHeight="251658245" behindDoc="0" locked="0" layoutInCell="1" allowOverlap="1" wp14:anchorId="265DE5B0" wp14:editId="07FD18CB">
            <wp:simplePos x="0" y="0"/>
            <wp:positionH relativeFrom="margin">
              <wp:align>left</wp:align>
            </wp:positionH>
            <wp:positionV relativeFrom="paragraph">
              <wp:posOffset>593090</wp:posOffset>
            </wp:positionV>
            <wp:extent cx="5829300" cy="2292985"/>
            <wp:effectExtent l="0" t="0" r="0" b="0"/>
            <wp:wrapTopAndBottom/>
            <wp:docPr id="17047634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3490" name="Grafik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859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47494B1" wp14:editId="21E7BC7D">
                <wp:simplePos x="0" y="0"/>
                <wp:positionH relativeFrom="column">
                  <wp:posOffset>0</wp:posOffset>
                </wp:positionH>
                <wp:positionV relativeFrom="paragraph">
                  <wp:posOffset>2844800</wp:posOffset>
                </wp:positionV>
                <wp:extent cx="5829300" cy="635"/>
                <wp:effectExtent l="0" t="0" r="0" b="0"/>
                <wp:wrapTopAndBottom/>
                <wp:docPr id="189839474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D5EC9" w14:textId="50FA2EDB" w:rsidR="00EA0859" w:rsidRPr="008F3D04" w:rsidRDefault="00EA0859" w:rsidP="00EA0859">
                            <w:pPr>
                              <w:pStyle w:val="Beschriftung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4086E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Testbench simulating 1000 dice throws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494B1" id="_x0000_s1028" type="#_x0000_t202" style="position:absolute;left:0;text-align:left;margin-left:0;margin-top:224pt;width:459pt;height:.0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9ekGgIAAD8EAAAOAAAAZHJzL2Uyb0RvYy54bWysU8Fu2zAMvQ/YPwi6L05StOi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" stroked="f">
                <v:textbox style="mso-fit-shape-to-text:t" inset="0,0,0,0">
                  <w:txbxContent>
                    <w:p w14:paraId="67AD5EC9" w14:textId="50FA2EDB" w:rsidR="00EA0859" w:rsidRPr="008F3D04" w:rsidRDefault="00EA0859" w:rsidP="00EA0859">
                      <w:pPr>
                        <w:pStyle w:val="Beschriftung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4086E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Testbench simulating 1000 dice throws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605D5">
        <w:t>In the testbench</w:t>
      </w:r>
      <w:r w:rsidR="00D1795E">
        <w:t xml:space="preserve"> two dice</w:t>
      </w:r>
      <w:r w:rsidR="006115F2">
        <w:t xml:space="preserve">s have been simulated. Both dices got thrown </w:t>
      </w:r>
      <w:r w:rsidR="00E4086E">
        <w:t>1000 times</w:t>
      </w:r>
      <w:r w:rsidR="00092CE1">
        <w:t xml:space="preserve"> to see how the result distributed. Our </w:t>
      </w:r>
      <w:proofErr w:type="spellStart"/>
      <w:r w:rsidR="00092CE1" w:rsidRPr="00092CE1">
        <w:rPr>
          <w:i/>
          <w:iCs/>
        </w:rPr>
        <w:t>dice_val_cnt</w:t>
      </w:r>
      <w:proofErr w:type="spellEnd"/>
      <w:r w:rsidR="00092CE1">
        <w:t xml:space="preserve"> </w:t>
      </w:r>
      <w:r w:rsidR="00D1795E">
        <w:t xml:space="preserve"> </w:t>
      </w:r>
      <w:r w:rsidR="00092CE1">
        <w:t>variable tracks the results of one of the dices.</w:t>
      </w:r>
    </w:p>
    <w:p w14:paraId="70F4B2FF" w14:textId="76C31267" w:rsidR="007605D5" w:rsidRDefault="00EA0859" w:rsidP="00E4086E">
      <w:pPr>
        <w:spacing w:after="100" w:line="300" w:lineRule="exact"/>
      </w:pPr>
      <w:r>
        <w:t xml:space="preserve">As it can be seen out of the simulation the implemented </w:t>
      </w:r>
      <w:r w:rsidR="00827821">
        <w:t xml:space="preserve">LFSR shift register </w:t>
      </w:r>
      <w:r w:rsidR="005B1ED3">
        <w:t>implements a fair dice.</w:t>
      </w:r>
      <w:r w:rsidR="00345C4A">
        <w:t xml:space="preserve"> The distribution </w:t>
      </w:r>
      <w:r w:rsidR="000363EF">
        <w:t xml:space="preserve">how </w:t>
      </w:r>
      <w:r w:rsidR="007433A0">
        <w:t>frequent the dice result appeared can be seen in the following Table 1</w:t>
      </w:r>
      <w:r w:rsidR="00E4086E">
        <w:t xml:space="preserve">. Each possible dice result appeared between 164 and 170 times. </w:t>
      </w:r>
    </w:p>
    <w:tbl>
      <w:tblPr>
        <w:tblStyle w:val="Gitternetztabelle4Akzent5"/>
        <w:tblpPr w:leftFromText="141" w:rightFromText="141" w:vertAnchor="page" w:horzAnchor="margin" w:tblpXSpec="center" w:tblpY="8566"/>
        <w:tblW w:w="0" w:type="auto"/>
        <w:tblLook w:val="04A0" w:firstRow="1" w:lastRow="0" w:firstColumn="1" w:lastColumn="0" w:noHBand="0" w:noVBand="1"/>
      </w:tblPr>
      <w:tblGrid>
        <w:gridCol w:w="1308"/>
        <w:gridCol w:w="2050"/>
      </w:tblGrid>
      <w:tr w:rsidR="00E4086E" w14:paraId="5AC658DB" w14:textId="77777777" w:rsidTr="00E40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1A104D" w14:textId="0E3B6658" w:rsidR="00E4086E" w:rsidRDefault="00E4086E" w:rsidP="00E4086E">
            <w:r>
              <w:t>Dice result</w:t>
            </w:r>
          </w:p>
        </w:tc>
        <w:tc>
          <w:tcPr>
            <w:tcW w:w="0" w:type="auto"/>
          </w:tcPr>
          <w:p w14:paraId="61F04CFC" w14:textId="3147CAE4" w:rsidR="00E4086E" w:rsidRDefault="00E4086E" w:rsidP="00E40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throws</w:t>
            </w:r>
          </w:p>
        </w:tc>
      </w:tr>
      <w:tr w:rsidR="00E4086E" w14:paraId="52AE47B2" w14:textId="77777777" w:rsidTr="00E40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4BA653" w14:textId="4B0A1448" w:rsidR="00E4086E" w:rsidRDefault="00E4086E" w:rsidP="00E4086E">
            <w:r>
              <w:t>1</w:t>
            </w:r>
          </w:p>
        </w:tc>
        <w:tc>
          <w:tcPr>
            <w:tcW w:w="0" w:type="auto"/>
            <w:vAlign w:val="center"/>
          </w:tcPr>
          <w:p w14:paraId="1F386CAF" w14:textId="10E627A6" w:rsidR="00E4086E" w:rsidRDefault="00E4086E" w:rsidP="00E408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</w:t>
            </w:r>
          </w:p>
        </w:tc>
      </w:tr>
      <w:tr w:rsidR="00E4086E" w14:paraId="3A4953CA" w14:textId="77777777" w:rsidTr="00E4086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015481" w14:textId="2FF210D4" w:rsidR="00E4086E" w:rsidRDefault="00E4086E" w:rsidP="00E4086E">
            <w:r>
              <w:t>2</w:t>
            </w:r>
          </w:p>
        </w:tc>
        <w:tc>
          <w:tcPr>
            <w:tcW w:w="0" w:type="auto"/>
            <w:vAlign w:val="center"/>
          </w:tcPr>
          <w:p w14:paraId="65138E5C" w14:textId="43654400" w:rsidR="00E4086E" w:rsidRDefault="00E4086E" w:rsidP="00E40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</w:t>
            </w:r>
          </w:p>
        </w:tc>
      </w:tr>
      <w:tr w:rsidR="00E4086E" w14:paraId="5288961F" w14:textId="77777777" w:rsidTr="00E40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203A3C" w14:textId="56FA1193" w:rsidR="00E4086E" w:rsidRDefault="00E4086E" w:rsidP="00E4086E">
            <w:r>
              <w:t>3</w:t>
            </w:r>
          </w:p>
        </w:tc>
        <w:tc>
          <w:tcPr>
            <w:tcW w:w="0" w:type="auto"/>
            <w:vAlign w:val="center"/>
          </w:tcPr>
          <w:p w14:paraId="3166DF12" w14:textId="0651EAF0" w:rsidR="00E4086E" w:rsidRDefault="00E4086E" w:rsidP="00E408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</w:t>
            </w:r>
          </w:p>
        </w:tc>
      </w:tr>
      <w:tr w:rsidR="00E4086E" w14:paraId="04A302BF" w14:textId="77777777" w:rsidTr="00E4086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F40245" w14:textId="09929DB4" w:rsidR="00E4086E" w:rsidRDefault="00E4086E" w:rsidP="00E4086E">
            <w:r>
              <w:t>4</w:t>
            </w:r>
          </w:p>
        </w:tc>
        <w:tc>
          <w:tcPr>
            <w:tcW w:w="0" w:type="auto"/>
            <w:vAlign w:val="center"/>
          </w:tcPr>
          <w:p w14:paraId="1807F732" w14:textId="031810AB" w:rsidR="00E4086E" w:rsidRDefault="00E4086E" w:rsidP="00E40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</w:t>
            </w:r>
          </w:p>
        </w:tc>
      </w:tr>
      <w:tr w:rsidR="00E4086E" w14:paraId="3E58669F" w14:textId="77777777" w:rsidTr="00E40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AD1B18" w14:textId="0917FCE2" w:rsidR="00E4086E" w:rsidRPr="001706C8" w:rsidRDefault="00E4086E" w:rsidP="00E4086E">
            <w:pPr>
              <w:rPr>
                <w:b w:val="0"/>
                <w:bCs w:val="0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7F57363" w14:textId="55AA7ADF" w:rsidR="00E4086E" w:rsidRDefault="00E4086E" w:rsidP="00E408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165</w:t>
            </w:r>
          </w:p>
        </w:tc>
      </w:tr>
      <w:tr w:rsidR="00E4086E" w14:paraId="3B4EE0EC" w14:textId="77777777" w:rsidTr="00E4086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vAlign w:val="center"/>
          </w:tcPr>
          <w:p w14:paraId="333D2CBA" w14:textId="64A279E2" w:rsidR="00E4086E" w:rsidRDefault="00E4086E" w:rsidP="00E4086E">
            <w: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CE9AAEB" w14:textId="309D90ED" w:rsidR="00E4086E" w:rsidRDefault="00E4086E" w:rsidP="00E40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164</w:t>
            </w:r>
          </w:p>
        </w:tc>
      </w:tr>
      <w:tr w:rsidR="00E4086E" w14:paraId="469D9537" w14:textId="77777777" w:rsidTr="00E40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vAlign w:val="center"/>
          </w:tcPr>
          <w:p w14:paraId="3DA69A75" w14:textId="0B34711B" w:rsidR="00E4086E" w:rsidRDefault="00E4086E" w:rsidP="00E4086E">
            <w:r>
              <w:t>Sum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B805DDC" w14:textId="380744EE" w:rsidR="00E4086E" w:rsidRDefault="00E4086E" w:rsidP="00E408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</w:tr>
    </w:tbl>
    <w:p w14:paraId="74C4D292" w14:textId="22FC12E6" w:rsidR="00345C4A" w:rsidRDefault="00345C4A" w:rsidP="00345C4A">
      <w:pPr>
        <w:pStyle w:val="Beschriftung"/>
        <w:keepNext/>
        <w:ind w:left="2124"/>
      </w:pPr>
      <w:r>
        <w:t xml:space="preserve">         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Dice results after 1000 simulated throws</w:t>
      </w:r>
    </w:p>
    <w:p w14:paraId="0177D55D" w14:textId="77777777" w:rsidR="00345C4A" w:rsidRDefault="00345C4A">
      <w:pPr>
        <w:spacing w:after="100" w:line="300" w:lineRule="exact"/>
      </w:pPr>
    </w:p>
    <w:p w14:paraId="2BCE1B83" w14:textId="77777777" w:rsidR="00345C4A" w:rsidRDefault="00345C4A">
      <w:pPr>
        <w:spacing w:after="100" w:line="300" w:lineRule="exact"/>
      </w:pPr>
    </w:p>
    <w:p w14:paraId="52854D2B" w14:textId="77777777" w:rsidR="00345C4A" w:rsidRDefault="00345C4A">
      <w:pPr>
        <w:spacing w:after="100" w:line="300" w:lineRule="exact"/>
      </w:pPr>
    </w:p>
    <w:p w14:paraId="14433270" w14:textId="77777777" w:rsidR="00345C4A" w:rsidRDefault="00345C4A">
      <w:pPr>
        <w:spacing w:after="100" w:line="300" w:lineRule="exact"/>
      </w:pPr>
    </w:p>
    <w:p w14:paraId="6553DD0E" w14:textId="77777777" w:rsidR="00345C4A" w:rsidRDefault="00345C4A">
      <w:pPr>
        <w:spacing w:after="100" w:line="300" w:lineRule="exact"/>
      </w:pPr>
    </w:p>
    <w:p w14:paraId="5D4B22A9" w14:textId="77777777" w:rsidR="00345C4A" w:rsidRDefault="00345C4A">
      <w:pPr>
        <w:spacing w:after="100" w:line="300" w:lineRule="exact"/>
      </w:pPr>
    </w:p>
    <w:p w14:paraId="22196212" w14:textId="77777777" w:rsidR="00345C4A" w:rsidRDefault="00345C4A">
      <w:pPr>
        <w:spacing w:after="100" w:line="300" w:lineRule="exact"/>
      </w:pPr>
    </w:p>
    <w:p w14:paraId="131F41A9" w14:textId="77777777" w:rsidR="00345C4A" w:rsidRDefault="00345C4A">
      <w:pPr>
        <w:spacing w:after="100" w:line="300" w:lineRule="exact"/>
      </w:pPr>
    </w:p>
    <w:p w14:paraId="6CAE2ED9" w14:textId="77777777" w:rsidR="00345C4A" w:rsidRDefault="00345C4A">
      <w:pPr>
        <w:spacing w:after="100" w:line="300" w:lineRule="exact"/>
      </w:pPr>
    </w:p>
    <w:p w14:paraId="20AC9AD4" w14:textId="3E0FB6D7" w:rsidR="00E4086E" w:rsidRDefault="00E4086E">
      <w:pPr>
        <w:spacing w:after="100" w:line="300" w:lineRule="exact"/>
      </w:pPr>
      <w:r>
        <w:br w:type="page"/>
      </w:r>
    </w:p>
    <w:p w14:paraId="7BE62BE5" w14:textId="625DC93E" w:rsidR="00345C4A" w:rsidRPr="00874343" w:rsidRDefault="001B1C70">
      <w:pPr>
        <w:spacing w:after="100" w:line="300" w:lineRule="exact"/>
      </w:pPr>
      <w:r w:rsidRPr="00B46CA3"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462CEAC5" wp14:editId="7FF57E59">
            <wp:simplePos x="0" y="0"/>
            <wp:positionH relativeFrom="margin">
              <wp:posOffset>10160</wp:posOffset>
            </wp:positionH>
            <wp:positionV relativeFrom="paragraph">
              <wp:posOffset>0</wp:posOffset>
            </wp:positionV>
            <wp:extent cx="5812790" cy="2176145"/>
            <wp:effectExtent l="0" t="0" r="0" b="0"/>
            <wp:wrapTopAndBottom/>
            <wp:docPr id="2575667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6778" name="Grafik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86E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66103DA" wp14:editId="41E27EC8">
                <wp:simplePos x="0" y="0"/>
                <wp:positionH relativeFrom="column">
                  <wp:posOffset>2540</wp:posOffset>
                </wp:positionH>
                <wp:positionV relativeFrom="paragraph">
                  <wp:posOffset>2192655</wp:posOffset>
                </wp:positionV>
                <wp:extent cx="5829300" cy="635"/>
                <wp:effectExtent l="0" t="0" r="0" b="0"/>
                <wp:wrapTopAndBottom/>
                <wp:docPr id="57301160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843EEE" w14:textId="6A947878" w:rsidR="00E4086E" w:rsidRPr="00BD09B1" w:rsidRDefault="00E4086E" w:rsidP="00E4086E">
                            <w:pPr>
                              <w:pStyle w:val="Beschriftung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Simulation of one single dice throw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03DA" id="_x0000_s1029" type="#_x0000_t202" style="position:absolute;left:0;text-align:left;margin-left:.2pt;margin-top:172.65pt;width:459pt;height: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OBGgIAAD8EAAAOAAAAZHJzL2Uyb0RvYy54bWysU01v2zAMvQ/YfxB0X5wPtO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" stroked="f">
                <v:textbox style="mso-fit-shape-to-text:t" inset="0,0,0,0">
                  <w:txbxContent>
                    <w:p w14:paraId="5C843EEE" w14:textId="6A947878" w:rsidR="00E4086E" w:rsidRPr="00BD09B1" w:rsidRDefault="00E4086E" w:rsidP="00E4086E">
                      <w:pPr>
                        <w:pStyle w:val="Beschriftung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Simulation of one single dice throw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4086E">
        <w:t>Figure 3 shows the important signals when simulating one single throw</w:t>
      </w:r>
      <w:r w:rsidR="00C60F5E">
        <w:t xml:space="preserve"> from the dice.</w:t>
      </w:r>
      <w:r w:rsidR="00874343">
        <w:t xml:space="preserve"> The signal </w:t>
      </w:r>
      <w:proofErr w:type="spellStart"/>
      <w:r w:rsidR="00874343">
        <w:rPr>
          <w:i/>
        </w:rPr>
        <w:t>dice_done_o</w:t>
      </w:r>
      <w:proofErr w:type="spellEnd"/>
      <w:r w:rsidR="00874343">
        <w:t xml:space="preserve"> </w:t>
      </w:r>
      <w:r w:rsidR="003053B4">
        <w:t xml:space="preserve">signalises the calculation for a </w:t>
      </w:r>
      <w:r w:rsidR="0012510A">
        <w:t>dice</w:t>
      </w:r>
      <w:r w:rsidR="006C51AF">
        <w:t xml:space="preserve"> throw has been finished. This signal is a </w:t>
      </w:r>
      <w:r w:rsidR="00C271EB">
        <w:t>pulse which is high for one clock period.</w:t>
      </w:r>
    </w:p>
    <w:p w14:paraId="0D082B35" w14:textId="77777777" w:rsidR="00C60F5E" w:rsidRDefault="00C60F5E">
      <w:pPr>
        <w:spacing w:after="100" w:line="300" w:lineRule="exact"/>
      </w:pPr>
    </w:p>
    <w:p w14:paraId="22E49473" w14:textId="77777777" w:rsidR="00345C4A" w:rsidRDefault="00345C4A">
      <w:pPr>
        <w:spacing w:after="100" w:line="300" w:lineRule="exact"/>
      </w:pPr>
    </w:p>
    <w:p w14:paraId="6C56B8B1" w14:textId="77777777" w:rsidR="00345C4A" w:rsidRDefault="00345C4A">
      <w:pPr>
        <w:spacing w:after="100" w:line="300" w:lineRule="exact"/>
      </w:pPr>
    </w:p>
    <w:p w14:paraId="1BD3ED33" w14:textId="041C3B97" w:rsidR="009515B4" w:rsidRDefault="009515B4">
      <w:pPr>
        <w:spacing w:after="100" w:line="300" w:lineRule="exact"/>
      </w:pPr>
      <w:r>
        <w:br w:type="page"/>
      </w:r>
    </w:p>
    <w:p w14:paraId="4A26B7DE" w14:textId="77777777" w:rsidR="005B1ED3" w:rsidRPr="00093D1B" w:rsidRDefault="005B1ED3" w:rsidP="00093D1B"/>
    <w:p w14:paraId="7998B224" w14:textId="4F08F799" w:rsidR="00CC1124" w:rsidRDefault="00076DC5" w:rsidP="00076DC5">
      <w:pPr>
        <w:pStyle w:val="berschrift2"/>
      </w:pPr>
      <w:bookmarkStart w:id="14" w:name="_Toc216367283"/>
      <w:r>
        <w:t>RTL Code</w:t>
      </w:r>
      <w:bookmarkEnd w:id="14"/>
    </w:p>
    <w:p w14:paraId="3B7A06FC" w14:textId="789A4B4B" w:rsidR="00042D6A" w:rsidRPr="00042D6A" w:rsidRDefault="001B7291" w:rsidP="00076DC5">
      <w:r>
        <w:t xml:space="preserve">For a better </w:t>
      </w:r>
      <w:r w:rsidR="008D1431">
        <w:t xml:space="preserve">readability the variable name </w:t>
      </w:r>
      <w:proofErr w:type="spellStart"/>
      <w:r w:rsidRPr="008D1431">
        <w:rPr>
          <w:i/>
        </w:rPr>
        <w:t>shift_register_values_intern_eight_bit</w:t>
      </w:r>
      <w:proofErr w:type="spellEnd"/>
      <w:r w:rsidR="008D1431">
        <w:t xml:space="preserve"> </w:t>
      </w:r>
      <w:r w:rsidR="00410D5C">
        <w:t xml:space="preserve">which is used in our </w:t>
      </w:r>
      <w:proofErr w:type="spellStart"/>
      <w:r w:rsidR="00410D5C">
        <w:t>SystemVerilog</w:t>
      </w:r>
      <w:proofErr w:type="spellEnd"/>
      <w:r w:rsidR="00410D5C">
        <w:t xml:space="preserve"> simulations and </w:t>
      </w:r>
      <w:proofErr w:type="spellStart"/>
      <w:r w:rsidR="001E273F">
        <w:t>sourcecode</w:t>
      </w:r>
      <w:proofErr w:type="spellEnd"/>
      <w:r w:rsidR="001E273F">
        <w:t xml:space="preserve"> has </w:t>
      </w:r>
      <w:r w:rsidR="00042D6A">
        <w:t xml:space="preserve">in the following RTL code been changed to </w:t>
      </w:r>
      <w:proofErr w:type="spellStart"/>
      <w:r w:rsidR="00042D6A">
        <w:rPr>
          <w:i/>
        </w:rPr>
        <w:t>r_name</w:t>
      </w:r>
      <w:proofErr w:type="spellEnd"/>
      <w:r w:rsidR="00187F87">
        <w:t>.</w:t>
      </w:r>
    </w:p>
    <w:tbl>
      <w:tblPr>
        <w:tblStyle w:val="Tabellenraster"/>
        <w:tblW w:w="9109" w:type="dxa"/>
        <w:jc w:val="center"/>
        <w:tblLook w:val="04A0" w:firstRow="1" w:lastRow="0" w:firstColumn="1" w:lastColumn="0" w:noHBand="0" w:noVBand="1"/>
      </w:tblPr>
      <w:tblGrid>
        <w:gridCol w:w="9109"/>
      </w:tblGrid>
      <w:tr w:rsidR="00C26254" w:rsidRPr="00830C6C" w14:paraId="70A14E26" w14:textId="77777777" w:rsidTr="001B7291">
        <w:trPr>
          <w:trHeight w:val="410"/>
          <w:jc w:val="center"/>
        </w:trPr>
        <w:tc>
          <w:tcPr>
            <w:tcW w:w="9109" w:type="dxa"/>
            <w:shd w:val="clear" w:color="auto" w:fill="548DD4" w:themeFill="text2" w:themeFillTint="99"/>
          </w:tcPr>
          <w:p w14:paraId="3F95CB34" w14:textId="0841A9BB" w:rsidR="00C26254" w:rsidRPr="00830C6C" w:rsidRDefault="001A339C" w:rsidP="00C33CAE">
            <w:pPr>
              <w:jc w:val="center"/>
              <w:rPr>
                <w:b/>
                <w:bCs/>
              </w:rPr>
            </w:pPr>
            <w:r w:rsidRPr="001A339C">
              <w:rPr>
                <w:b/>
                <w:bCs/>
              </w:rPr>
              <w:t>ste_dice_module</w:t>
            </w:r>
            <w:r w:rsidR="00C26254" w:rsidRPr="00830C6C">
              <w:rPr>
                <w:b/>
                <w:bCs/>
              </w:rPr>
              <w:t>.sv</w:t>
            </w:r>
          </w:p>
        </w:tc>
      </w:tr>
      <w:tr w:rsidR="00C26254" w:rsidRPr="00621CBC" w14:paraId="1FD9C5CB" w14:textId="77777777" w:rsidTr="001B7291">
        <w:trPr>
          <w:trHeight w:val="47"/>
          <w:jc w:val="center"/>
        </w:trPr>
        <w:tc>
          <w:tcPr>
            <w:tcW w:w="9109" w:type="dxa"/>
            <w:shd w:val="clear" w:color="auto" w:fill="C6D9F1" w:themeFill="text2" w:themeFillTint="33"/>
          </w:tcPr>
          <w:p w14:paraId="07FCFE4E" w14:textId="7777777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</w:pPr>
            <w:r w:rsidRPr="00F74D38">
              <w:rPr>
                <w:rFonts w:ascii="Courier New" w:hAnsi="Courier New" w:cs="Courier New"/>
                <w:color w:val="804000"/>
                <w:sz w:val="20"/>
                <w:szCs w:val="20"/>
                <w:lang w:val="de-DE"/>
              </w:rPr>
              <w:t>`</w:t>
            </w:r>
            <w:proofErr w:type="spellStart"/>
            <w:r w:rsidRPr="00F74D38">
              <w:rPr>
                <w:rFonts w:ascii="Courier New" w:hAnsi="Courier New" w:cs="Courier New"/>
                <w:color w:val="804000"/>
                <w:sz w:val="20"/>
                <w:szCs w:val="20"/>
                <w:lang w:val="de-DE"/>
              </w:rPr>
              <w:t>default_nettype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  <w:t>none</w:t>
            </w:r>
            <w:proofErr w:type="spellEnd"/>
          </w:p>
          <w:p w14:paraId="0FB49F06" w14:textId="7777777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</w:pPr>
            <w:proofErr w:type="spellStart"/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de-DE"/>
              </w:rPr>
              <w:t>module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  <w:t>ste_dice_module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e-DE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de-DE"/>
              </w:rPr>
              <w:t>#(</w:t>
            </w:r>
          </w:p>
          <w:p w14:paraId="1F4574DC" w14:textId="2FB85631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parameter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bit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7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0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INITIAL_VALUE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8'b0100_00001</w:t>
            </w:r>
          </w:p>
          <w:p w14:paraId="46A0E0EE" w14:textId="7777777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</w:p>
          <w:p w14:paraId="24E1EF77" w14:textId="32E5F5EE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input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wire</w:t>
            </w:r>
            <w:r w:rsidR="008743B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clk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// I; System clock </w:t>
            </w:r>
          </w:p>
          <w:p w14:paraId="0AAC7C61" w14:textId="6996913C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input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wire</w:t>
            </w:r>
            <w:r w:rsidR="008743B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reset_ni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// I; system cock reset (active low)  </w:t>
            </w:r>
          </w:p>
          <w:p w14:paraId="162C480B" w14:textId="77777777" w:rsidR="00ED7140" w:rsidRPr="00ED7140" w:rsidRDefault="00ED7140" w:rsidP="00ED7140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BD48751" w14:textId="41BC0A00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//Push Button Inputs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ab/>
              <w:t xml:space="preserve"> </w:t>
            </w:r>
          </w:p>
          <w:p w14:paraId="42FFCD59" w14:textId="238466BE" w:rsidR="00ED7140" w:rsidRPr="008743B8" w:rsidRDefault="00ED7140" w:rsidP="00ED7140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input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wire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trig_pls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// I  1; </w:t>
            </w:r>
            <w:proofErr w:type="spellStart"/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Center</w:t>
            </w:r>
            <w:proofErr w:type="spellEnd"/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</w:t>
            </w:r>
          </w:p>
          <w:p w14:paraId="6A75BAC7" w14:textId="1D838D0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Seven Segment Display Outputs</w:t>
            </w:r>
          </w:p>
          <w:p w14:paraId="418B5044" w14:textId="7F636D7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output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logic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dice_done_o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// O 1; Dice rolling done  </w:t>
            </w:r>
          </w:p>
          <w:p w14:paraId="189310BB" w14:textId="5BCF5E23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output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logic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2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0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dice_dout_o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</w:t>
            </w: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O 3; Dice result</w:t>
            </w:r>
          </w:p>
          <w:p w14:paraId="5299D355" w14:textId="3336E19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24D4DC0" w14:textId="674200F3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-----------------------------------------------------------</w:t>
            </w:r>
          </w:p>
          <w:p w14:paraId="1AACB1D8" w14:textId="70491E6C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// Definition </w:t>
            </w:r>
          </w:p>
          <w:p w14:paraId="6E2F5EF1" w14:textId="710C21EC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-----------------------------------------------------------</w:t>
            </w:r>
          </w:p>
          <w:p w14:paraId="2A5A3B96" w14:textId="5BE64F92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logic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7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  <w:r w:rsidRPr="00F74D38">
              <w:rPr>
                <w:rFonts w:ascii="Courier New" w:hAnsi="Courier New" w:cs="Courier New"/>
                <w:color w:val="FF8000"/>
                <w:sz w:val="20"/>
                <w:szCs w:val="20"/>
              </w:rPr>
              <w:t>0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8C2E612" w14:textId="6C075AFA" w:rsidR="00ED7140" w:rsidRPr="00ED7140" w:rsidRDefault="00ED7140" w:rsidP="00F74D38">
            <w:pPr>
              <w:autoSpaceDE w:val="0"/>
              <w:autoSpaceDN w:val="0"/>
              <w:adjustRightInd w:val="0"/>
              <w:spacing w:after="0" w:line="240" w:lineRule="auto"/>
              <w:ind w:firstLine="360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0801040E" w14:textId="3C192F68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-----------------------------------------------------------</w:t>
            </w:r>
          </w:p>
          <w:p w14:paraId="2A053373" w14:textId="0746AD13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Implementation</w:t>
            </w:r>
          </w:p>
          <w:p w14:paraId="4DEC2B12" w14:textId="40E3F2AE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color w:val="008000"/>
                <w:sz w:val="20"/>
                <w:szCs w:val="20"/>
              </w:rPr>
              <w:t>// -----------------------------------------------------------</w:t>
            </w:r>
          </w:p>
          <w:p w14:paraId="783D2AED" w14:textId="75D7884C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always_ff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@(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posedge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clk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or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negedge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reset_ni</w:t>
            </w:r>
            <w:proofErr w:type="spellEnd"/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DA4BAAF" w14:textId="0A015E49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begin</w:t>
            </w:r>
          </w:p>
          <w:p w14:paraId="139ABDB1" w14:textId="26F92C83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(~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reset_ni</w:t>
            </w:r>
            <w:proofErr w:type="spellEnd"/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326BFB47" w14:textId="48F3A057" w:rsidR="001B7291" w:rsidRPr="001B7291" w:rsidRDefault="00ED7140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begin</w:t>
            </w:r>
          </w:p>
          <w:p w14:paraId="4A47DE53" w14:textId="24BBF306" w:rsidR="001B7291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&lt;=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INITIAL_VALUE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89668E4" w14:textId="77777777" w:rsidR="001B7291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 xml:space="preserve">   </w:t>
            </w:r>
            <w:proofErr w:type="spellStart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>dice_done_o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it-IT"/>
              </w:rPr>
              <w:t>&lt;=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  <w:lang w:val="it-IT"/>
              </w:rPr>
              <w:t>1'b0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it-IT"/>
              </w:rPr>
              <w:t>;</w:t>
            </w:r>
          </w:p>
          <w:p w14:paraId="0FF393CB" w14:textId="6C547D28" w:rsidR="00ED7140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it-IT"/>
              </w:rPr>
              <w:t xml:space="preserve">   </w:t>
            </w:r>
            <w:proofErr w:type="spellStart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>dice_dout_o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it-IT"/>
              </w:rPr>
              <w:t>&lt;=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  <w:lang w:val="it-IT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  <w:lang w:val="it-IT"/>
              </w:rPr>
              <w:t>3'b000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it-IT"/>
              </w:rPr>
              <w:t>;</w:t>
            </w:r>
          </w:p>
          <w:p w14:paraId="0E799DD4" w14:textId="3099AE66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end</w:t>
            </w:r>
          </w:p>
          <w:p w14:paraId="6AA881A4" w14:textId="242B8C55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else</w:t>
            </w:r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</w:rPr>
              <w:t>trig_pls</w:t>
            </w:r>
            <w:proofErr w:type="spellEnd"/>
            <w:r w:rsidRPr="00F74D3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D82502F" w14:textId="5BCB92DE" w:rsidR="001B7291" w:rsidRPr="001B7291" w:rsidRDefault="00ED7140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begin</w:t>
            </w:r>
          </w:p>
          <w:p w14:paraId="7D135A92" w14:textId="40B6614E" w:rsidR="001B7291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B729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&lt;=</w:t>
            </w:r>
            <w:r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6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0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],(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7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^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5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^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4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^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r_name</w:t>
            </w:r>
            <w:proofErr w:type="spellEnd"/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[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3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])};</w:t>
            </w:r>
          </w:p>
          <w:p w14:paraId="5F1A8C26" w14:textId="7A782D0A" w:rsidR="001B7291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spellStart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dice_done_o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&lt;=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1'b1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C016774" w14:textId="6CF8079E" w:rsidR="00ED7140" w:rsidRPr="00F37AB6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</w:pPr>
            <w:r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  </w:t>
            </w:r>
            <w:proofErr w:type="spellStart"/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>dice_dout_o</w:t>
            </w:r>
            <w:proofErr w:type="spellEnd"/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r w:rsidR="00ED7140" w:rsidRPr="00F37AB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/>
              </w:rPr>
              <w:t>&lt;=</w:t>
            </w:r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>r_name</w:t>
            </w:r>
            <w:proofErr w:type="spellEnd"/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r w:rsidR="00ED7140" w:rsidRPr="00F37AB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/>
              </w:rPr>
              <w:t>%</w:t>
            </w:r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r w:rsidR="00ED7140" w:rsidRPr="00F37AB6">
              <w:rPr>
                <w:rFonts w:ascii="Courier New" w:hAnsi="Courier New" w:cs="Courier New"/>
                <w:color w:val="FF8000"/>
                <w:sz w:val="20"/>
                <w:szCs w:val="20"/>
                <w:lang w:val="pt-PT"/>
              </w:rPr>
              <w:t>6</w:t>
            </w:r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r w:rsidR="00ED7140" w:rsidRPr="00F37AB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/>
              </w:rPr>
              <w:t>+</w:t>
            </w:r>
            <w:r w:rsidR="00ED7140" w:rsidRPr="00F37AB6">
              <w:rPr>
                <w:rFonts w:ascii="Courier New" w:hAnsi="Courier New" w:cs="Courier New"/>
                <w:color w:val="000000"/>
                <w:sz w:val="20"/>
                <w:szCs w:val="20"/>
                <w:lang w:val="pt-PT"/>
              </w:rPr>
              <w:t xml:space="preserve"> </w:t>
            </w:r>
            <w:r w:rsidR="00ED7140" w:rsidRPr="00F37AB6">
              <w:rPr>
                <w:rFonts w:ascii="Courier New" w:hAnsi="Courier New" w:cs="Courier New"/>
                <w:color w:val="FF8000"/>
                <w:sz w:val="20"/>
                <w:szCs w:val="20"/>
                <w:lang w:val="pt-PT"/>
              </w:rPr>
              <w:t>1</w:t>
            </w:r>
            <w:r w:rsidR="00ED7140" w:rsidRPr="00F37AB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/>
              </w:rPr>
              <w:t>;</w:t>
            </w:r>
          </w:p>
          <w:p w14:paraId="6CEAA434" w14:textId="434E021C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end</w:t>
            </w:r>
          </w:p>
          <w:p w14:paraId="00AA61A5" w14:textId="63FF9711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else</w:t>
            </w:r>
          </w:p>
          <w:p w14:paraId="2370A912" w14:textId="38D8979D" w:rsidR="001B7291" w:rsidRPr="001B7291" w:rsidRDefault="00ED7140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begin</w:t>
            </w:r>
          </w:p>
          <w:p w14:paraId="3412DEDF" w14:textId="7DE1D66E" w:rsidR="00ED7140" w:rsidRPr="001B7291" w:rsidRDefault="001B7291" w:rsidP="001B7291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</w:t>
            </w:r>
            <w:proofErr w:type="spellStart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>dice_done_o</w:t>
            </w:r>
            <w:proofErr w:type="spellEnd"/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&lt;=</w:t>
            </w:r>
            <w:r w:rsidR="00ED7140" w:rsidRPr="001B7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ED7140" w:rsidRPr="001B7291">
              <w:rPr>
                <w:rFonts w:ascii="Courier New" w:hAnsi="Courier New" w:cs="Courier New"/>
                <w:color w:val="FF8000"/>
                <w:sz w:val="20"/>
                <w:szCs w:val="20"/>
              </w:rPr>
              <w:t>1'b0</w:t>
            </w:r>
            <w:r w:rsidR="00ED7140" w:rsidRPr="001B729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2FCF35B" w14:textId="5BBABDF0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da-DK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da-DK"/>
              </w:rPr>
              <w:t>end</w:t>
            </w:r>
          </w:p>
          <w:p w14:paraId="16A9D698" w14:textId="13D03B5D" w:rsidR="00ED7140" w:rsidRPr="001B7291" w:rsidRDefault="00ED7140" w:rsidP="00ED7140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da-DK"/>
              </w:rPr>
            </w:pP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da-DK"/>
              </w:rPr>
              <w:t>end</w:t>
            </w:r>
          </w:p>
          <w:p w14:paraId="0C9A40F1" w14:textId="77777777" w:rsidR="00ED7140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da-DK"/>
              </w:rPr>
            </w:pPr>
            <w:proofErr w:type="spellStart"/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da-DK"/>
              </w:rPr>
              <w:t>endmodule</w:t>
            </w:r>
            <w:proofErr w:type="spellEnd"/>
          </w:p>
          <w:p w14:paraId="7DA0E0B7" w14:textId="7BA7E963" w:rsidR="00C26254" w:rsidRPr="00F74D38" w:rsidRDefault="00ED7140" w:rsidP="00F74D38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da-DK" w:eastAsia="ja-JP"/>
              </w:rPr>
            </w:pPr>
            <w:r w:rsidRPr="00F74D38">
              <w:rPr>
                <w:rFonts w:ascii="Courier New" w:hAnsi="Courier New" w:cs="Courier New"/>
                <w:color w:val="804000"/>
                <w:sz w:val="20"/>
                <w:szCs w:val="20"/>
                <w:lang w:val="da-DK"/>
              </w:rPr>
              <w:t>`</w:t>
            </w:r>
            <w:proofErr w:type="spellStart"/>
            <w:r w:rsidRPr="00F74D38">
              <w:rPr>
                <w:rFonts w:ascii="Courier New" w:hAnsi="Courier New" w:cs="Courier New"/>
                <w:color w:val="804000"/>
                <w:sz w:val="20"/>
                <w:szCs w:val="20"/>
                <w:lang w:val="da-DK"/>
              </w:rPr>
              <w:t>default_nettype</w:t>
            </w:r>
            <w:proofErr w:type="spellEnd"/>
            <w:r w:rsidRPr="00F74D38">
              <w:rPr>
                <w:rFonts w:ascii="Courier New" w:hAnsi="Courier New" w:cs="Courier New"/>
                <w:color w:val="000000"/>
                <w:sz w:val="20"/>
                <w:szCs w:val="20"/>
                <w:lang w:val="da-DK"/>
              </w:rPr>
              <w:t xml:space="preserve"> </w:t>
            </w:r>
            <w:r w:rsidRPr="00F74D3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da-DK"/>
              </w:rPr>
              <w:t>wire</w:t>
            </w:r>
          </w:p>
        </w:tc>
      </w:tr>
    </w:tbl>
    <w:p w14:paraId="43C7DE99" w14:textId="58DF71AC" w:rsidR="00C26254" w:rsidRPr="00AF38E9" w:rsidRDefault="008900C4" w:rsidP="00271F8F">
      <w:r w:rsidRPr="00917B11">
        <w:lastRenderedPageBreak/>
        <w:t xml:space="preserve">The RTL code </w:t>
      </w:r>
      <w:r w:rsidR="007C0036" w:rsidRPr="00917B11">
        <w:t xml:space="preserve">shows how we implemented the pseudo random number generator. </w:t>
      </w:r>
      <w:r w:rsidR="007C0036" w:rsidRPr="00F37AB6">
        <w:t xml:space="preserve">The 8-bit register is loaded with </w:t>
      </w:r>
      <w:r w:rsidR="00577AE0" w:rsidRPr="00F37AB6">
        <w:t xml:space="preserve">an </w:t>
      </w:r>
      <w:proofErr w:type="spellStart"/>
      <w:r w:rsidR="00577AE0" w:rsidRPr="00F37AB6">
        <w:t>inital</w:t>
      </w:r>
      <w:proofErr w:type="spellEnd"/>
      <w:r w:rsidR="00577AE0" w:rsidRPr="00F37AB6">
        <w:t xml:space="preserve"> value, which was chosen different for each of the dices. </w:t>
      </w:r>
      <w:r w:rsidR="00577AE0" w:rsidRPr="007848AA">
        <w:t>This value gets loaded into the register at every reset that is appl</w:t>
      </w:r>
      <w:r w:rsidR="00BE525B">
        <w:t>i</w:t>
      </w:r>
      <w:r w:rsidR="00577AE0" w:rsidRPr="007848AA">
        <w:t>ed</w:t>
      </w:r>
      <w:r w:rsidR="00626E92" w:rsidRPr="007848AA">
        <w:t xml:space="preserve"> (Line 24)</w:t>
      </w:r>
    </w:p>
    <w:p w14:paraId="5D0333E7" w14:textId="35955777" w:rsidR="00577AE0" w:rsidRPr="00917B11" w:rsidRDefault="00577AE0" w:rsidP="00271F8F">
      <w:r w:rsidRPr="00917B11">
        <w:t>To fit the requir</w:t>
      </w:r>
      <w:r w:rsidR="00BE525B">
        <w:t>e</w:t>
      </w:r>
      <w:r w:rsidRPr="00917B11">
        <w:t xml:space="preserve">ments of the task description </w:t>
      </w:r>
      <w:r w:rsidR="00446798" w:rsidRPr="00917B11">
        <w:t xml:space="preserve">the dice can be reset with an active low </w:t>
      </w:r>
      <w:r w:rsidR="00FE149A" w:rsidRPr="00917B11">
        <w:t>signal</w:t>
      </w:r>
      <w:r w:rsidR="00024C45" w:rsidRPr="00917B11">
        <w:t xml:space="preserve"> </w:t>
      </w:r>
      <w:r w:rsidR="00FE149A" w:rsidRPr="00917B11">
        <w:t>(</w:t>
      </w:r>
      <w:r w:rsidR="00626E92" w:rsidRPr="007848AA">
        <w:t>L</w:t>
      </w:r>
      <w:r w:rsidR="00FE149A" w:rsidRPr="007848AA">
        <w:t>ine</w:t>
      </w:r>
      <w:r w:rsidR="00FE149A" w:rsidRPr="00917B11">
        <w:t xml:space="preserve"> 22).</w:t>
      </w:r>
    </w:p>
    <w:p w14:paraId="4077ADEF" w14:textId="3B3C7040" w:rsidR="00D473D5" w:rsidRPr="00BE525B" w:rsidRDefault="00024C45" w:rsidP="00271F8F">
      <w:r w:rsidRPr="002C4596">
        <w:t xml:space="preserve">The </w:t>
      </w:r>
      <w:proofErr w:type="spellStart"/>
      <w:r w:rsidR="00EB584B" w:rsidRPr="002C4596">
        <w:rPr>
          <w:i/>
        </w:rPr>
        <w:t>trig_pls</w:t>
      </w:r>
      <w:proofErr w:type="spellEnd"/>
      <w:r w:rsidR="00EB584B" w:rsidRPr="002C4596">
        <w:t xml:space="preserve"> signal which starts </w:t>
      </w:r>
      <w:r w:rsidR="0020357E" w:rsidRPr="002C4596">
        <w:t>the calculation for each throw is an input signal of our dice module</w:t>
      </w:r>
      <w:r w:rsidR="00194EBF" w:rsidRPr="002C4596">
        <w:t xml:space="preserve"> and </w:t>
      </w:r>
      <w:r w:rsidR="0009116A" w:rsidRPr="002C4596">
        <w:t xml:space="preserve">comes from the </w:t>
      </w:r>
      <w:proofErr w:type="spellStart"/>
      <w:r w:rsidR="00D473D5" w:rsidRPr="002C4596">
        <w:rPr>
          <w:i/>
        </w:rPr>
        <w:t>btnC</w:t>
      </w:r>
      <w:proofErr w:type="spellEnd"/>
      <w:r w:rsidR="00D473D5" w:rsidRPr="002C4596">
        <w:t xml:space="preserve"> signal in the testbench (Line 8 is the input definition and in Line 28 it is used to start the calculation).</w:t>
      </w:r>
      <w:r w:rsidR="00CB78FB" w:rsidRPr="002C4596">
        <w:t xml:space="preserve"> </w:t>
      </w:r>
      <w:r w:rsidR="00CB78FB" w:rsidRPr="00BE525B">
        <w:t xml:space="preserve">In the implementation the ”BTNC </w:t>
      </w:r>
      <w:r w:rsidR="00A21FC7" w:rsidRPr="00BE525B">
        <w:t>&lt;U18&gt;</w:t>
      </w:r>
      <w:r w:rsidR="00CB78FB" w:rsidRPr="00BE525B">
        <w:t>”</w:t>
      </w:r>
      <w:r w:rsidR="00A21FC7" w:rsidRPr="00BE525B">
        <w:t xml:space="preserve"> </w:t>
      </w:r>
      <w:r w:rsidR="00EB5152" w:rsidRPr="00BE525B">
        <w:t xml:space="preserve">button on the </w:t>
      </w:r>
      <w:r w:rsidR="004625A0" w:rsidRPr="00BE525B">
        <w:t xml:space="preserve">FPGA </w:t>
      </w:r>
      <w:r w:rsidR="00BC6F6A" w:rsidRPr="00BE525B">
        <w:t xml:space="preserve">board can create the high pulse </w:t>
      </w:r>
      <w:r w:rsidR="00EB4850" w:rsidRPr="00BE525B">
        <w:t xml:space="preserve">for </w:t>
      </w:r>
      <w:r w:rsidR="00F03063" w:rsidRPr="00BE525B">
        <w:t>rolling the dices.</w:t>
      </w:r>
    </w:p>
    <w:p w14:paraId="21E3C980" w14:textId="77777777" w:rsidR="004215DA" w:rsidRPr="00BE525B" w:rsidRDefault="002037FA" w:rsidP="00271F8F">
      <w:r w:rsidRPr="00BE525B">
        <w:t xml:space="preserve">The </w:t>
      </w:r>
      <w:r w:rsidR="002E5C12" w:rsidRPr="00BE525B">
        <w:t xml:space="preserve">calculation of the </w:t>
      </w:r>
      <w:r w:rsidR="004215DA" w:rsidRPr="00BE525B">
        <w:t>pseudo random register value of the LFSR register is conducted in Line 30.</w:t>
      </w:r>
    </w:p>
    <w:p w14:paraId="0EE0F06A" w14:textId="7677443D" w:rsidR="002037FA" w:rsidRPr="00BE525B" w:rsidRDefault="004215DA" w:rsidP="00271F8F">
      <w:r w:rsidRPr="00F37AB6">
        <w:t xml:space="preserve">To </w:t>
      </w:r>
      <w:r w:rsidR="008F43D1" w:rsidRPr="00F37AB6">
        <w:t>create</w:t>
      </w:r>
      <w:r w:rsidR="00B61492" w:rsidRPr="00F37AB6">
        <w:t xml:space="preserve"> valid dice values out of the 8 bit register (value range 0-255) the register value </w:t>
      </w:r>
      <w:r w:rsidR="00D043CF" w:rsidRPr="00F37AB6">
        <w:t xml:space="preserve">is </w:t>
      </w:r>
      <w:r w:rsidR="00156306" w:rsidRPr="00F37AB6">
        <w:t xml:space="preserve">modulo </w:t>
      </w:r>
      <w:r w:rsidR="0071080C" w:rsidRPr="00F37AB6">
        <w:t xml:space="preserve">divided </w:t>
      </w:r>
      <w:r w:rsidR="00156306" w:rsidRPr="00F37AB6">
        <w:t>through</w:t>
      </w:r>
      <w:r w:rsidRPr="00F37AB6">
        <w:t xml:space="preserve"> </w:t>
      </w:r>
      <w:r w:rsidR="00156306" w:rsidRPr="00F37AB6">
        <w:t xml:space="preserve">6. This division results in </w:t>
      </w:r>
      <w:r w:rsidR="00C33CAE" w:rsidRPr="00F37AB6">
        <w:t xml:space="preserve">values from 0 to 5. Therefore the result is then incremented by one. </w:t>
      </w:r>
      <w:r w:rsidR="00C33CAE">
        <w:rPr>
          <w:lang w:val="da-DK"/>
        </w:rPr>
        <w:t xml:space="preserve">This </w:t>
      </w:r>
      <w:proofErr w:type="spellStart"/>
      <w:r w:rsidR="00C33CAE">
        <w:rPr>
          <w:lang w:val="da-DK"/>
        </w:rPr>
        <w:t>calculation</w:t>
      </w:r>
      <w:proofErr w:type="spellEnd"/>
      <w:r w:rsidR="00C33CAE">
        <w:rPr>
          <w:lang w:val="da-DK"/>
        </w:rPr>
        <w:t xml:space="preserve"> </w:t>
      </w:r>
      <w:proofErr w:type="spellStart"/>
      <w:r w:rsidR="00C33CAE">
        <w:rPr>
          <w:lang w:val="da-DK"/>
        </w:rPr>
        <w:t>can</w:t>
      </w:r>
      <w:proofErr w:type="spellEnd"/>
      <w:r w:rsidR="00C33CAE">
        <w:rPr>
          <w:lang w:val="da-DK"/>
        </w:rPr>
        <w:t xml:space="preserve"> </w:t>
      </w:r>
      <w:proofErr w:type="spellStart"/>
      <w:r w:rsidR="00C33CAE">
        <w:rPr>
          <w:lang w:val="da-DK"/>
        </w:rPr>
        <w:t>be</w:t>
      </w:r>
      <w:proofErr w:type="spellEnd"/>
      <w:r w:rsidR="00C33CAE">
        <w:rPr>
          <w:lang w:val="da-DK"/>
        </w:rPr>
        <w:t xml:space="preserve"> </w:t>
      </w:r>
      <w:proofErr w:type="spellStart"/>
      <w:r w:rsidR="00C33CAE">
        <w:rPr>
          <w:lang w:val="da-DK"/>
        </w:rPr>
        <w:t>seen</w:t>
      </w:r>
      <w:proofErr w:type="spellEnd"/>
      <w:r w:rsidR="00C33CAE">
        <w:rPr>
          <w:lang w:val="da-DK"/>
        </w:rPr>
        <w:t xml:space="preserve"> in Line 32. </w:t>
      </w:r>
      <w:r w:rsidR="002037FA">
        <w:rPr>
          <w:lang w:val="da-DK"/>
        </w:rPr>
        <w:br w:type="page"/>
      </w:r>
    </w:p>
    <w:p w14:paraId="149C64B8" w14:textId="4D616FDF" w:rsidR="00150CE3" w:rsidRPr="00076DC5" w:rsidRDefault="00150CE3" w:rsidP="00150CE3">
      <w:pPr>
        <w:pStyle w:val="berschrift2"/>
      </w:pPr>
      <w:bookmarkStart w:id="15" w:name="_Toc216367284"/>
      <w:r>
        <w:lastRenderedPageBreak/>
        <w:t>Photos of the FPGA board</w:t>
      </w:r>
      <w:bookmarkEnd w:id="15"/>
    </w:p>
    <w:bookmarkEnd w:id="4"/>
    <w:bookmarkEnd w:id="5"/>
    <w:bookmarkEnd w:id="6"/>
    <w:p w14:paraId="6340B9C0" w14:textId="78BE853C" w:rsidR="00787C4F" w:rsidRDefault="00917B11" w:rsidP="00336F1A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8A22F04" wp14:editId="6350F645">
                <wp:simplePos x="0" y="0"/>
                <wp:positionH relativeFrom="column">
                  <wp:posOffset>172720</wp:posOffset>
                </wp:positionH>
                <wp:positionV relativeFrom="paragraph">
                  <wp:posOffset>4318635</wp:posOffset>
                </wp:positionV>
                <wp:extent cx="5486400" cy="635"/>
                <wp:effectExtent l="0" t="0" r="0" b="0"/>
                <wp:wrapTopAndBottom/>
                <wp:docPr id="182544082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8E0BA0" w14:textId="7F28CF0C" w:rsidR="00917B11" w:rsidRPr="00DC0C91" w:rsidRDefault="00917B11" w:rsidP="00917B11">
                            <w:pPr>
                              <w:pStyle w:val="Beschriftung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6" w:name="_Ref21636759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bookmarkEnd w:id="16"/>
                            <w:r>
                              <w:t>: BASYS 3 FPGA Board after pressing the reset button.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22F04" id="_x0000_s1030" type="#_x0000_t202" style="position:absolute;left:0;text-align:left;margin-left:13.6pt;margin-top:340.05pt;width:6in;height:.0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nuGgIAAD8EAAAOAAAAZHJzL2Uyb0RvYy54bWysU8Fu2zAMvQ/YPwi6L066NCi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" stroked="f">
                <v:textbox style="mso-fit-shape-to-text:t" inset="0,0,0,0">
                  <w:txbxContent>
                    <w:p w14:paraId="758E0BA0" w14:textId="7F28CF0C" w:rsidR="00917B11" w:rsidRPr="00DC0C91" w:rsidRDefault="00917B11" w:rsidP="00917B11">
                      <w:pPr>
                        <w:pStyle w:val="Beschriftung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bookmarkStart w:id="17" w:name="_Ref21636759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bookmarkEnd w:id="17"/>
                      <w:r>
                        <w:t>: BASYS 3 FPGA Board after pressing the reset button.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44788" w:rsidRPr="000A649A">
        <w:rPr>
          <w:noProof/>
          <w:lang w:val="de-DE"/>
        </w:rPr>
        <w:drawing>
          <wp:anchor distT="0" distB="0" distL="114300" distR="114300" simplePos="0" relativeHeight="251658250" behindDoc="0" locked="0" layoutInCell="1" allowOverlap="1" wp14:anchorId="3D5301D6" wp14:editId="1AF18C41">
            <wp:simplePos x="0" y="0"/>
            <wp:positionH relativeFrom="margin">
              <wp:align>center</wp:align>
            </wp:positionH>
            <wp:positionV relativeFrom="paragraph">
              <wp:posOffset>710565</wp:posOffset>
            </wp:positionV>
            <wp:extent cx="5486400" cy="3550920"/>
            <wp:effectExtent l="0" t="0" r="0" b="0"/>
            <wp:wrapTopAndBottom/>
            <wp:docPr id="221082359" name="Grafik 9" descr="Ein Bild, das Elektronik, Computerkomponenten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2359" name="Grafik 9" descr="Ein Bild, das Elektronik, Computerkomponenten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5" t="22865" r="4530" b="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97C">
        <w:t xml:space="preserve">The </w:t>
      </w:r>
      <w:r w:rsidR="00E75A00">
        <w:t>program</w:t>
      </w:r>
      <w:r w:rsidR="002C597C">
        <w:t xml:space="preserve"> was tested on a BASYS3 Board</w:t>
      </w:r>
      <w:r w:rsidR="00E75A00">
        <w:t xml:space="preserve"> to verify the code a real environment. </w:t>
      </w:r>
      <w:r w:rsidR="00747BBD">
        <w:t xml:space="preserve">In the </w:t>
      </w:r>
      <w:r>
        <w:fldChar w:fldCharType="begin"/>
      </w:r>
      <w:r>
        <w:instrText xml:space="preserve"> REF _Ref216367591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 w:rsidR="00747BBD">
        <w:t xml:space="preserve"> </w:t>
      </w:r>
      <w:r w:rsidR="000A649A">
        <w:t>the reset Button was tested which resulted in showing four zeroes on the 7-seg</w:t>
      </w:r>
      <w:r w:rsidR="00ED125F">
        <w:t>ment display.</w:t>
      </w:r>
    </w:p>
    <w:p w14:paraId="1AE02BD4" w14:textId="254CFC26" w:rsidR="000A649A" w:rsidRDefault="00917B11">
      <w:pPr>
        <w:spacing w:after="100" w:line="300" w:lineRule="exact"/>
      </w:pPr>
      <w:r>
        <w:br w:type="page"/>
      </w:r>
    </w:p>
    <w:p w14:paraId="15720EA8" w14:textId="56D27730" w:rsidR="000A649A" w:rsidRDefault="00917B11" w:rsidP="00336F1A">
      <w:r>
        <w:lastRenderedPageBreak/>
        <w:t>In the Figure</w:t>
      </w:r>
      <w:r w:rsidR="00D078CF">
        <w:t>s</w:t>
      </w:r>
      <w:r>
        <w:t xml:space="preserve"> 5</w:t>
      </w:r>
      <w:r w:rsidR="00D078CF">
        <w:t xml:space="preserve"> &amp; 6</w:t>
      </w:r>
      <w:r>
        <w:t xml:space="preserve"> a simulated dice roll can be seen</w:t>
      </w:r>
      <w:r w:rsidR="00D078CF">
        <w:t xml:space="preserve">. </w:t>
      </w:r>
      <w:r w:rsidR="007848AA">
        <w:t>The selection of number of dices was tested</w:t>
      </w:r>
      <w:r w:rsidR="00CA569D">
        <w:t xml:space="preserve"> in this scenarios as well.</w:t>
      </w:r>
      <w:r w:rsidR="00A6248E">
        <w:t xml:space="preserve"> In the case of less </w:t>
      </w:r>
      <w:r w:rsidR="002568E4">
        <w:t>than</w:t>
      </w:r>
      <w:r w:rsidR="00A6248E">
        <w:t xml:space="preserve"> </w:t>
      </w:r>
      <w:r w:rsidR="00784570">
        <w:t xml:space="preserve">four </w:t>
      </w:r>
      <w:r w:rsidR="003F35F1">
        <w:t>selected dices, the display lights the dot of the 7-segment display in this position instead.</w:t>
      </w:r>
    </w:p>
    <w:p w14:paraId="2689E831" w14:textId="2BEAD534" w:rsidR="00AF38E9" w:rsidRPr="002C597C" w:rsidRDefault="00CA569D" w:rsidP="00AF38E9"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02092D" wp14:editId="1B0FEC58">
                <wp:simplePos x="0" y="0"/>
                <wp:positionH relativeFrom="column">
                  <wp:posOffset>179705</wp:posOffset>
                </wp:positionH>
                <wp:positionV relativeFrom="paragraph">
                  <wp:posOffset>7593330</wp:posOffset>
                </wp:positionV>
                <wp:extent cx="5471795" cy="635"/>
                <wp:effectExtent l="0" t="0" r="0" b="0"/>
                <wp:wrapTopAndBottom/>
                <wp:docPr id="158231055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7B18A" w14:textId="0AA68809" w:rsidR="00CA569D" w:rsidRPr="009F7260" w:rsidRDefault="00CA569D" w:rsidP="00CA569D">
                            <w:pPr>
                              <w:pStyle w:val="Beschriftung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B23FF0">
                              <w:t xml:space="preserve">BASYS 3 </w:t>
                            </w:r>
                            <w:r w:rsidR="00A6248E" w:rsidRPr="003964A0">
                              <w:t xml:space="preserve">BASYS 3 </w:t>
                            </w:r>
                            <w:r w:rsidRPr="00B23FF0">
                              <w:t xml:space="preserve">FPGA Board after pressing </w:t>
                            </w:r>
                            <w:r w:rsidR="00A6248E">
                              <w:t>dice roll</w:t>
                            </w:r>
                            <w:r w:rsidRPr="00B23FF0">
                              <w:t xml:space="preserve"> button</w:t>
                            </w:r>
                            <w:r w:rsidR="00A6248E">
                              <w:t xml:space="preserve"> with 3 activated dices</w:t>
                            </w:r>
                            <w:r w:rsidRPr="00B23FF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2092D" id="_x0000_s1031" type="#_x0000_t202" style="position:absolute;left:0;text-align:left;margin-left:14.15pt;margin-top:597.9pt;width:430.85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" stroked="f">
                <v:textbox style="mso-fit-shape-to-text:t" inset="0,0,0,0">
                  <w:txbxContent>
                    <w:p w14:paraId="05E7B18A" w14:textId="0AA68809" w:rsidR="00CA569D" w:rsidRPr="009F7260" w:rsidRDefault="00CA569D" w:rsidP="00CA569D">
                      <w:pPr>
                        <w:pStyle w:val="Beschriftung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B23FF0">
                        <w:t xml:space="preserve">BASYS 3 </w:t>
                      </w:r>
                      <w:r w:rsidR="00A6248E" w:rsidRPr="003964A0">
                        <w:t xml:space="preserve">BASYS 3 </w:t>
                      </w:r>
                      <w:r w:rsidRPr="00B23FF0">
                        <w:t xml:space="preserve">FPGA Board after pressing </w:t>
                      </w:r>
                      <w:r w:rsidR="00A6248E">
                        <w:t>dice roll</w:t>
                      </w:r>
                      <w:r w:rsidRPr="00B23FF0">
                        <w:t xml:space="preserve"> button</w:t>
                      </w:r>
                      <w:r w:rsidR="00A6248E">
                        <w:t xml:space="preserve"> with 3 activated dices</w:t>
                      </w:r>
                      <w:r w:rsidRPr="00B23FF0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38E9">
        <w:rPr>
          <w:noProof/>
          <w:lang w:val="de-DE"/>
        </w:rPr>
        <w:drawing>
          <wp:anchor distT="0" distB="0" distL="114300" distR="114300" simplePos="0" relativeHeight="251658249" behindDoc="0" locked="0" layoutInCell="1" allowOverlap="1" wp14:anchorId="2B8EF641" wp14:editId="4A3E15C1">
            <wp:simplePos x="0" y="0"/>
            <wp:positionH relativeFrom="margin">
              <wp:align>center</wp:align>
            </wp:positionH>
            <wp:positionV relativeFrom="paragraph">
              <wp:posOffset>4151630</wp:posOffset>
            </wp:positionV>
            <wp:extent cx="5471795" cy="3442970"/>
            <wp:effectExtent l="0" t="0" r="0" b="5080"/>
            <wp:wrapTopAndBottom/>
            <wp:docPr id="2065027107" name="Grafik 7" descr="Ein Bild, das Elektronik, Computerkomponenten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7107" name="Grafik 7" descr="Ein Bild, das Elektronik, Computerkomponenten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6" t="23845" r="5678" b="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96237D9" wp14:editId="375E7F93">
                <wp:simplePos x="0" y="0"/>
                <wp:positionH relativeFrom="column">
                  <wp:posOffset>179705</wp:posOffset>
                </wp:positionH>
                <wp:positionV relativeFrom="paragraph">
                  <wp:posOffset>3817620</wp:posOffset>
                </wp:positionV>
                <wp:extent cx="5471795" cy="635"/>
                <wp:effectExtent l="0" t="0" r="0" b="0"/>
                <wp:wrapTopAndBottom/>
                <wp:docPr id="154349796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3364E6" w14:textId="4EA9F055" w:rsidR="00CA569D" w:rsidRPr="00CC4E83" w:rsidRDefault="00CA569D" w:rsidP="00CA569D">
                            <w:pPr>
                              <w:pStyle w:val="Beschriftung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3964A0">
                              <w:t xml:space="preserve">BASYS 3 FPGA Board after pressing </w:t>
                            </w:r>
                            <w:r>
                              <w:t xml:space="preserve">dice roll button with 4 activated </w:t>
                            </w:r>
                            <w:r w:rsidR="00A6248E">
                              <w:t>dices.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237D9" id="_x0000_s1032" type="#_x0000_t202" style="position:absolute;left:0;text-align:left;margin-left:14.15pt;margin-top:300.6pt;width:430.85pt;height:.0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" stroked="f">
                <v:textbox style="mso-fit-shape-to-text:t" inset="0,0,0,0">
                  <w:txbxContent>
                    <w:p w14:paraId="2F3364E6" w14:textId="4EA9F055" w:rsidR="00CA569D" w:rsidRPr="00CC4E83" w:rsidRDefault="00CA569D" w:rsidP="00CA569D">
                      <w:pPr>
                        <w:pStyle w:val="Beschriftung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3964A0">
                        <w:t xml:space="preserve">BASYS 3 FPGA Board after pressing </w:t>
                      </w:r>
                      <w:r>
                        <w:t xml:space="preserve">dice roll button with 4 activated </w:t>
                      </w:r>
                      <w:r w:rsidR="00A6248E">
                        <w:t>dices.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87C4F" w:rsidRPr="00787C4F">
        <w:rPr>
          <w:noProof/>
          <w:lang w:val="de-DE"/>
        </w:rPr>
        <w:drawing>
          <wp:anchor distT="0" distB="0" distL="114300" distR="114300" simplePos="0" relativeHeight="251658252" behindDoc="0" locked="0" layoutInCell="1" allowOverlap="1" wp14:anchorId="360C1E6E" wp14:editId="31EBB713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5471795" cy="3486150"/>
            <wp:effectExtent l="0" t="0" r="0" b="0"/>
            <wp:wrapTopAndBottom/>
            <wp:docPr id="10828060" name="Grafik 5" descr="Ein Bild, das Elektronik, Text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60" name="Grafik 5" descr="Ein Bild, das Elektronik, Text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7" t="13937" r="8940" b="1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F7D">
        <w:br w:type="page"/>
      </w:r>
    </w:p>
    <w:p w14:paraId="646303E6" w14:textId="77777777" w:rsidR="00391294" w:rsidRDefault="00391294">
      <w:pPr>
        <w:spacing w:after="100" w:line="300" w:lineRule="exact"/>
      </w:pPr>
    </w:p>
    <w:tbl>
      <w:tblPr>
        <w:tblStyle w:val="Tabellenraster"/>
        <w:tblpPr w:leftFromText="180" w:rightFromText="180" w:vertAnchor="page" w:horzAnchor="margin" w:tblpY="125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134"/>
        <w:gridCol w:w="3962"/>
      </w:tblGrid>
      <w:tr w:rsidR="00360143" w:rsidRPr="00DD6228" w14:paraId="5B5AA586" w14:textId="77777777" w:rsidTr="00360143">
        <w:tc>
          <w:tcPr>
            <w:tcW w:w="3964" w:type="dxa"/>
            <w:tcBorders>
              <w:bottom w:val="single" w:sz="4" w:space="0" w:color="auto"/>
            </w:tcBorders>
          </w:tcPr>
          <w:p w14:paraId="59C49A7E" w14:textId="77777777" w:rsidR="00360143" w:rsidRPr="00DD6228" w:rsidRDefault="00360143" w:rsidP="00360143">
            <w:pPr>
              <w:rPr>
                <w:lang w:val="en-US"/>
              </w:rPr>
            </w:pPr>
            <w:r w:rsidRPr="00DD6228"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58240" behindDoc="1" locked="0" layoutInCell="1" allowOverlap="1" wp14:anchorId="43D38A99" wp14:editId="5A9FCB84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-75565</wp:posOffset>
                      </wp:positionV>
                      <wp:extent cx="1671120" cy="348480"/>
                      <wp:effectExtent l="57150" t="57150" r="0" b="52070"/>
                      <wp:wrapNone/>
                      <wp:docPr id="516135956" name="Freihand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1120" cy="348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shapetype w14:anchorId="756C64A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9" o:spid="_x0000_s1026" type="#_x0000_t75" style="position:absolute;margin-left:29.65pt;margin-top:-6.65pt;width:133pt;height:28.8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">
                      <v:imagedata r:id="rId25" o:title=""/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6667B900" w14:textId="77777777" w:rsidR="00360143" w:rsidRPr="00DD6228" w:rsidRDefault="00360143" w:rsidP="00360143">
            <w:pPr>
              <w:rPr>
                <w:lang w:val="en-US"/>
              </w:rPr>
            </w:pP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14:paraId="34311E0D" w14:textId="77777777" w:rsidR="00360143" w:rsidRPr="00DD6228" w:rsidRDefault="00360143" w:rsidP="00360143">
            <w:pPr>
              <w:rPr>
                <w:color w:val="4F81BD" w:themeColor="accent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4" behindDoc="1" locked="0" layoutInCell="1" allowOverlap="1" wp14:anchorId="28D3BA9A" wp14:editId="5DAA602A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-2540</wp:posOffset>
                  </wp:positionV>
                  <wp:extent cx="1438275" cy="394335"/>
                  <wp:effectExtent l="0" t="0" r="9525" b="5715"/>
                  <wp:wrapNone/>
                  <wp:docPr id="24" name="Picture 24" descr="Ein Bild, das Schwarz, Dunkelhei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Ein Bild, das Schwarz, Dunkelheit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60143" w:rsidRPr="00DD6228" w14:paraId="4BE5A40E" w14:textId="77777777" w:rsidTr="00360143">
        <w:trPr>
          <w:trHeight w:val="47"/>
        </w:trPr>
        <w:tc>
          <w:tcPr>
            <w:tcW w:w="3964" w:type="dxa"/>
            <w:tcBorders>
              <w:top w:val="single" w:sz="4" w:space="0" w:color="auto"/>
            </w:tcBorders>
          </w:tcPr>
          <w:p w14:paraId="3F8CE67D" w14:textId="77777777" w:rsidR="00360143" w:rsidRPr="00DD6228" w:rsidRDefault="00360143" w:rsidP="00360143">
            <w:pPr>
              <w:jc w:val="center"/>
              <w:rPr>
                <w:lang w:val="en-US"/>
              </w:rPr>
            </w:pPr>
            <w:r w:rsidRPr="00DD6228">
              <w:rPr>
                <w:lang w:val="en-US"/>
              </w:rPr>
              <w:t>Eingang Fabian</w:t>
            </w:r>
            <w:r>
              <w:rPr>
                <w:lang w:val="en-US"/>
              </w:rPr>
              <w:t xml:space="preserve"> BSc.</w:t>
            </w:r>
          </w:p>
        </w:tc>
        <w:tc>
          <w:tcPr>
            <w:tcW w:w="1134" w:type="dxa"/>
          </w:tcPr>
          <w:p w14:paraId="1B7316F7" w14:textId="77777777" w:rsidR="00360143" w:rsidRPr="00DD6228" w:rsidRDefault="00360143" w:rsidP="00360143">
            <w:pPr>
              <w:jc w:val="center"/>
              <w:rPr>
                <w:lang w:val="en-US"/>
              </w:rPr>
            </w:pPr>
          </w:p>
        </w:tc>
        <w:tc>
          <w:tcPr>
            <w:tcW w:w="3962" w:type="dxa"/>
            <w:tcBorders>
              <w:top w:val="single" w:sz="4" w:space="0" w:color="auto"/>
            </w:tcBorders>
          </w:tcPr>
          <w:p w14:paraId="2944B522" w14:textId="77777777" w:rsidR="00360143" w:rsidRPr="00DD6228" w:rsidRDefault="00360143" w:rsidP="003601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Kotschnig Thomas BSc.</w:t>
            </w:r>
          </w:p>
        </w:tc>
      </w:tr>
    </w:tbl>
    <w:p w14:paraId="53F00ADD" w14:textId="2051000F" w:rsidR="00D63ED0" w:rsidRPr="00DD6228" w:rsidRDefault="00DD6228" w:rsidP="00A07FD9">
      <w:pPr>
        <w:pStyle w:val="berschrift1"/>
        <w:rPr>
          <w:lang w:val="en-US"/>
        </w:rPr>
      </w:pPr>
      <w:bookmarkStart w:id="18" w:name="_Toc216095063"/>
      <w:bookmarkStart w:id="19" w:name="_Toc216367285"/>
      <w:r w:rsidRPr="00DD6228">
        <w:rPr>
          <w:lang w:val="en-US"/>
        </w:rPr>
        <w:t>Date and Signature</w:t>
      </w:r>
      <w:bookmarkEnd w:id="18"/>
      <w:bookmarkEnd w:id="19"/>
    </w:p>
    <w:p w14:paraId="26758BEB" w14:textId="622B7901" w:rsidR="002659B1" w:rsidRDefault="004D1C9B" w:rsidP="003C4361">
      <w:pPr>
        <w:rPr>
          <w:lang w:val="en-US"/>
        </w:rPr>
      </w:pPr>
      <w:r w:rsidRPr="00DD6228">
        <w:rPr>
          <w:lang w:val="en-US"/>
        </w:rPr>
        <w:t xml:space="preserve">Graz, </w:t>
      </w:r>
      <w:r w:rsidR="005B5CFE">
        <w:rPr>
          <w:lang w:val="en-US"/>
        </w:rPr>
        <w:t>at</w:t>
      </w:r>
      <w:r w:rsidRPr="00DD6228">
        <w:rPr>
          <w:lang w:val="en-US"/>
        </w:rPr>
        <w:t xml:space="preserve"> </w:t>
      </w:r>
      <w:r w:rsidR="00C811CA" w:rsidRPr="00DD6228">
        <w:rPr>
          <w:lang w:val="en-US"/>
        </w:rPr>
        <w:t>0</w:t>
      </w:r>
      <w:r w:rsidR="005B5CFE">
        <w:rPr>
          <w:lang w:val="en-US"/>
        </w:rPr>
        <w:t>8</w:t>
      </w:r>
      <w:r w:rsidRPr="00DD6228">
        <w:rPr>
          <w:lang w:val="en-US"/>
        </w:rPr>
        <w:t>.</w:t>
      </w:r>
      <w:r w:rsidR="005B5CFE">
        <w:rPr>
          <w:lang w:val="en-US"/>
        </w:rPr>
        <w:t>12</w:t>
      </w:r>
      <w:r w:rsidRPr="00DD6228">
        <w:rPr>
          <w:lang w:val="en-US"/>
        </w:rPr>
        <w:t>.202</w:t>
      </w:r>
      <w:r w:rsidR="005B5CFE">
        <w:rPr>
          <w:lang w:val="en-US"/>
        </w:rPr>
        <w:t>5</w:t>
      </w:r>
    </w:p>
    <w:p w14:paraId="678C8C4A" w14:textId="32C1B5A3" w:rsidR="002659B1" w:rsidRPr="00C26254" w:rsidRDefault="002659B1" w:rsidP="00C26254">
      <w:pPr>
        <w:spacing w:after="100" w:line="300" w:lineRule="exact"/>
        <w:rPr>
          <w:lang w:val="en-US"/>
        </w:rPr>
      </w:pPr>
    </w:p>
    <w:sectPr w:rsidR="002659B1" w:rsidRPr="00C26254" w:rsidSect="00701CF5">
      <w:headerReference w:type="default" r:id="rId27"/>
      <w:headerReference w:type="first" r:id="rId28"/>
      <w:footerReference w:type="first" r:id="rId29"/>
      <w:pgSz w:w="11906" w:h="16838" w:code="9"/>
      <w:pgMar w:top="1418" w:right="1361" w:bottom="1418" w:left="1361" w:header="1134" w:footer="17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5128" w14:textId="77777777" w:rsidR="00AD58C3" w:rsidRPr="0016486A" w:rsidRDefault="00AD58C3" w:rsidP="00E75874">
      <w:pPr>
        <w:spacing w:after="0" w:line="240" w:lineRule="auto"/>
      </w:pPr>
      <w:r w:rsidRPr="0016486A">
        <w:separator/>
      </w:r>
    </w:p>
  </w:endnote>
  <w:endnote w:type="continuationSeparator" w:id="0">
    <w:p w14:paraId="5337A3E5" w14:textId="77777777" w:rsidR="00AD58C3" w:rsidRPr="0016486A" w:rsidRDefault="00AD58C3" w:rsidP="00E75874">
      <w:pPr>
        <w:spacing w:after="0" w:line="240" w:lineRule="auto"/>
      </w:pPr>
      <w:r w:rsidRPr="0016486A">
        <w:continuationSeparator/>
      </w:r>
    </w:p>
  </w:endnote>
  <w:endnote w:type="continuationNotice" w:id="1">
    <w:p w14:paraId="0475C91D" w14:textId="77777777" w:rsidR="00AD58C3" w:rsidRPr="0016486A" w:rsidRDefault="00AD58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5317" w14:textId="604E3ADB" w:rsidR="00577AE0" w:rsidRDefault="00577A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61A6" w14:textId="36F9B0FC" w:rsidR="00EF1FDC" w:rsidRPr="0016486A" w:rsidRDefault="00A91594">
    <w:pPr>
      <w:pStyle w:val="Fuzeile"/>
    </w:pPr>
    <w:r>
      <w:t>28</w:t>
    </w:r>
    <w:r w:rsidR="0016486A" w:rsidRPr="0016486A">
      <w:t>.1</w:t>
    </w:r>
    <w:r>
      <w:t>1</w:t>
    </w:r>
    <w:r w:rsidR="00E864BB" w:rsidRPr="0016486A">
      <w:t>.202</w:t>
    </w:r>
    <w:r w:rsidR="006763EC" w:rsidRPr="0016486A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AEC8" w14:textId="77777777" w:rsidR="00037948" w:rsidRPr="0016486A" w:rsidRDefault="00037948">
    <w:pPr>
      <w:pStyle w:val="Fuzeile"/>
    </w:pPr>
    <w:r w:rsidRPr="0016486A">
      <w:tab/>
    </w:r>
    <w:r w:rsidRPr="0016486A">
      <w:fldChar w:fldCharType="begin"/>
    </w:r>
    <w:r w:rsidRPr="0016486A">
      <w:instrText>PAGE   \* MERGEFORMAT</w:instrText>
    </w:r>
    <w:r w:rsidRPr="0016486A">
      <w:fldChar w:fldCharType="separate"/>
    </w:r>
    <w:r w:rsidRPr="0016486A">
      <w:t>1</w:t>
    </w:r>
    <w:r w:rsidRPr="0016486A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4DCE" w14:textId="77777777" w:rsidR="00D9061F" w:rsidRPr="0016486A" w:rsidRDefault="00D9061F" w:rsidP="00787422">
    <w:pPr>
      <w:pStyle w:val="Fuzeile"/>
    </w:pPr>
    <w:r w:rsidRPr="0016486A">
      <w:tab/>
    </w:r>
    <w:r w:rsidRPr="0016486A">
      <w:fldChar w:fldCharType="begin"/>
    </w:r>
    <w:r w:rsidRPr="0016486A">
      <w:instrText>PAGE   \* MERGEFORMAT</w:instrText>
    </w:r>
    <w:r w:rsidRPr="0016486A">
      <w:fldChar w:fldCharType="separate"/>
    </w:r>
    <w:r w:rsidR="00103BE0" w:rsidRPr="0016486A">
      <w:t>i</w:t>
    </w:r>
    <w:proofErr w:type="spellStart"/>
    <w:r w:rsidR="00103BE0" w:rsidRPr="0016486A">
      <w:t>i</w:t>
    </w:r>
    <w:proofErr w:type="spellEnd"/>
    <w:r w:rsidRPr="0016486A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AFEB" w14:textId="1FA8E145" w:rsidR="00FA7A55" w:rsidRPr="0016486A" w:rsidRDefault="00F637DF" w:rsidP="00F637DF">
    <w:pPr>
      <w:pStyle w:val="Fuzeile"/>
      <w:ind w:left="8496"/>
      <w:jc w:val="right"/>
    </w:pPr>
    <w:r w:rsidRPr="0016486A">
      <w:fldChar w:fldCharType="begin"/>
    </w:r>
    <w:r w:rsidRPr="0016486A">
      <w:instrText xml:space="preserve"> PAGE  \* roman  \* MERGEFORMAT </w:instrText>
    </w:r>
    <w:r w:rsidRPr="0016486A">
      <w:fldChar w:fldCharType="separate"/>
    </w:r>
    <w:r w:rsidRPr="0016486A">
      <w:t>vi</w:t>
    </w:r>
    <w:proofErr w:type="spellStart"/>
    <w:r w:rsidRPr="0016486A">
      <w:t>i</w:t>
    </w:r>
    <w:proofErr w:type="spellEnd"/>
    <w:r w:rsidRPr="0016486A">
      <w:fldChar w:fldCharType="end"/>
    </w:r>
    <w:r w:rsidR="00FA7A55" w:rsidRPr="0016486A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EFD0" w14:textId="77777777" w:rsidR="00037948" w:rsidRPr="0016486A" w:rsidRDefault="00037948">
    <w:pPr>
      <w:pStyle w:val="Fuzeile"/>
    </w:pPr>
    <w:r w:rsidRPr="0016486A">
      <w:tab/>
    </w:r>
    <w:r w:rsidRPr="0016486A">
      <w:fldChar w:fldCharType="begin"/>
    </w:r>
    <w:r w:rsidRPr="0016486A">
      <w:instrText>PAGE   \* MERGEFORMAT</w:instrText>
    </w:r>
    <w:r w:rsidRPr="0016486A">
      <w:fldChar w:fldCharType="separate"/>
    </w:r>
    <w:r w:rsidR="00103BE0" w:rsidRPr="0016486A">
      <w:t>2</w:t>
    </w:r>
    <w:r w:rsidRPr="0016486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7A83" w14:textId="77777777" w:rsidR="00AD58C3" w:rsidRPr="0016486A" w:rsidRDefault="00AD58C3" w:rsidP="00E75874">
      <w:pPr>
        <w:spacing w:after="0" w:line="240" w:lineRule="auto"/>
      </w:pPr>
      <w:r w:rsidRPr="0016486A">
        <w:separator/>
      </w:r>
    </w:p>
  </w:footnote>
  <w:footnote w:type="continuationSeparator" w:id="0">
    <w:p w14:paraId="440C0E31" w14:textId="77777777" w:rsidR="00AD58C3" w:rsidRPr="0016486A" w:rsidRDefault="00AD58C3" w:rsidP="00E75874">
      <w:pPr>
        <w:spacing w:after="0" w:line="240" w:lineRule="auto"/>
      </w:pPr>
      <w:r w:rsidRPr="0016486A">
        <w:continuationSeparator/>
      </w:r>
    </w:p>
  </w:footnote>
  <w:footnote w:type="continuationNotice" w:id="1">
    <w:p w14:paraId="34BF6513" w14:textId="77777777" w:rsidR="00AD58C3" w:rsidRPr="0016486A" w:rsidRDefault="00AD58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3858" w14:textId="77777777" w:rsidR="00B20CCD" w:rsidRPr="0016486A" w:rsidRDefault="00B20CCD">
    <w:pPr>
      <w:pStyle w:val="Kopfzeile"/>
    </w:pPr>
  </w:p>
  <w:p w14:paraId="7924E7A5" w14:textId="77777777" w:rsidR="00CD4E98" w:rsidRPr="0016486A" w:rsidRDefault="00CD4E9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AA5D" w14:textId="77777777" w:rsidR="002568E4" w:rsidRDefault="002568E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C371" w14:textId="4AA9D8D8" w:rsidR="00725109" w:rsidRPr="0016486A" w:rsidRDefault="0016486A" w:rsidP="00725109">
    <w:pPr>
      <w:pStyle w:val="Bildtitel"/>
      <w:jc w:val="left"/>
      <w:rPr>
        <w:sz w:val="36"/>
        <w:szCs w:val="40"/>
      </w:rPr>
    </w:pPr>
    <w:r w:rsidRPr="0016486A">
      <w:rPr>
        <w:sz w:val="36"/>
        <w:szCs w:val="40"/>
      </w:rPr>
      <w:t>Table of Content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A8ACE" w14:textId="77777777" w:rsidR="00D9061F" w:rsidRPr="0016486A" w:rsidRDefault="00D9061F">
    <w:pPr>
      <w:pStyle w:val="Kopfzeile"/>
    </w:pPr>
    <w:r w:rsidRPr="0016486A"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A508" w14:textId="6567EC42" w:rsidR="00473489" w:rsidRPr="0016486A" w:rsidRDefault="00D63ED0" w:rsidP="00473489">
    <w:pPr>
      <w:pStyle w:val="Kopfzeile"/>
      <w:jc w:val="right"/>
    </w:pPr>
    <w:r w:rsidRPr="0016486A">
      <w:tab/>
    </w:r>
    <w:r w:rsidR="00473489" w:rsidRPr="0016486A">
      <w:rPr>
        <w:color w:val="auto"/>
      </w:rPr>
      <w:fldChar w:fldCharType="begin"/>
    </w:r>
    <w:r w:rsidR="00473489" w:rsidRPr="0016486A">
      <w:rPr>
        <w:color w:val="auto"/>
      </w:rPr>
      <w:instrText xml:space="preserve"> STYLEREF  "Überschrift 1" \n  \* MERGEFORMAT </w:instrText>
    </w:r>
    <w:r w:rsidR="00473489" w:rsidRPr="0016486A">
      <w:rPr>
        <w:color w:val="auto"/>
      </w:rPr>
      <w:fldChar w:fldCharType="separate"/>
    </w:r>
    <w:r w:rsidR="002568E4">
      <w:rPr>
        <w:noProof/>
        <w:color w:val="auto"/>
      </w:rPr>
      <w:t>2</w:t>
    </w:r>
    <w:r w:rsidR="00473489" w:rsidRPr="0016486A">
      <w:rPr>
        <w:color w:val="auto"/>
      </w:rPr>
      <w:fldChar w:fldCharType="end"/>
    </w:r>
    <w:r w:rsidR="00473489" w:rsidRPr="0016486A">
      <w:rPr>
        <w:color w:val="auto"/>
      </w:rPr>
      <w:t xml:space="preserve"> </w:t>
    </w:r>
    <w:r w:rsidR="00473489" w:rsidRPr="0016486A">
      <w:rPr>
        <w:color w:val="auto"/>
      </w:rPr>
      <w:fldChar w:fldCharType="begin"/>
    </w:r>
    <w:r w:rsidR="00473489" w:rsidRPr="0016486A">
      <w:rPr>
        <w:color w:val="auto"/>
      </w:rPr>
      <w:instrText xml:space="preserve"> STYLEREF  "Überschrift 1"  \* MERGEFORMAT </w:instrText>
    </w:r>
    <w:r w:rsidR="00473489" w:rsidRPr="0016486A">
      <w:rPr>
        <w:color w:val="auto"/>
      </w:rPr>
      <w:fldChar w:fldCharType="separate"/>
    </w:r>
    <w:r w:rsidR="002568E4">
      <w:rPr>
        <w:noProof/>
        <w:color w:val="auto"/>
      </w:rPr>
      <w:t>Implementation</w:t>
    </w:r>
    <w:r w:rsidR="00473489" w:rsidRPr="0016486A">
      <w:rPr>
        <w:color w:val="auto"/>
      </w:rPr>
      <w:fldChar w:fldCharType="end"/>
    </w:r>
  </w:p>
  <w:p w14:paraId="6152AFAF" w14:textId="0F1EDFB4" w:rsidR="004525D3" w:rsidRPr="0016486A" w:rsidRDefault="004525D3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4C05" w14:textId="14BD5F18" w:rsidR="00037948" w:rsidRPr="0016486A" w:rsidRDefault="00DE29EE" w:rsidP="00165DCB">
    <w:pPr>
      <w:pStyle w:val="Kopfzeile"/>
      <w:jc w:val="right"/>
    </w:pPr>
    <w:r w:rsidRPr="0016486A">
      <w:rPr>
        <w:color w:val="auto"/>
      </w:rPr>
      <w:fldChar w:fldCharType="begin"/>
    </w:r>
    <w:r w:rsidRPr="0016486A">
      <w:rPr>
        <w:color w:val="auto"/>
      </w:rPr>
      <w:instrText xml:space="preserve"> STYLEREF  "Überschrift 1" \n  \* MERGEFORMAT </w:instrText>
    </w:r>
    <w:r w:rsidRPr="0016486A">
      <w:rPr>
        <w:color w:val="auto"/>
      </w:rPr>
      <w:fldChar w:fldCharType="separate"/>
    </w:r>
    <w:r w:rsidR="002568E4">
      <w:rPr>
        <w:noProof/>
        <w:color w:val="auto"/>
      </w:rPr>
      <w:t>1</w:t>
    </w:r>
    <w:r w:rsidRPr="0016486A">
      <w:rPr>
        <w:color w:val="auto"/>
      </w:rPr>
      <w:fldChar w:fldCharType="end"/>
    </w:r>
    <w:r w:rsidRPr="0016486A">
      <w:rPr>
        <w:color w:val="auto"/>
      </w:rPr>
      <w:t xml:space="preserve"> </w:t>
    </w:r>
    <w:r w:rsidRPr="0016486A">
      <w:rPr>
        <w:color w:val="auto"/>
      </w:rPr>
      <w:fldChar w:fldCharType="begin"/>
    </w:r>
    <w:r w:rsidRPr="0016486A">
      <w:rPr>
        <w:color w:val="auto"/>
      </w:rPr>
      <w:instrText xml:space="preserve"> STYLEREF  "Überschrift 1"  \* MERGEFORMAT </w:instrText>
    </w:r>
    <w:r w:rsidRPr="0016486A">
      <w:rPr>
        <w:color w:val="auto"/>
      </w:rPr>
      <w:fldChar w:fldCharType="separate"/>
    </w:r>
    <w:r w:rsidR="002568E4">
      <w:rPr>
        <w:noProof/>
        <w:color w:val="auto"/>
      </w:rPr>
      <w:t>Task description</w:t>
    </w:r>
    <w:r w:rsidRPr="0016486A">
      <w:rPr>
        <w:color w:val="auto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53256F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F5B86"/>
    <w:multiLevelType w:val="hybridMultilevel"/>
    <w:tmpl w:val="C8643B10"/>
    <w:lvl w:ilvl="0" w:tplc="60726CE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4048"/>
    <w:multiLevelType w:val="hybridMultilevel"/>
    <w:tmpl w:val="B9B4B802"/>
    <w:lvl w:ilvl="0" w:tplc="FFE45D8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B984AD3E">
      <w:start w:val="1"/>
      <w:numFmt w:val="lowerLetter"/>
      <w:lvlText w:val="%2."/>
      <w:lvlJc w:val="left"/>
      <w:pPr>
        <w:ind w:left="1440" w:hanging="360"/>
      </w:pPr>
      <w:rPr>
        <w:lang w:val="en-GB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45CB0"/>
    <w:multiLevelType w:val="hybridMultilevel"/>
    <w:tmpl w:val="448C3A58"/>
    <w:lvl w:ilvl="0" w:tplc="0F208D8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C4308"/>
    <w:multiLevelType w:val="multilevel"/>
    <w:tmpl w:val="25DCF280"/>
    <w:styleLink w:val="111111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9704442"/>
    <w:multiLevelType w:val="hybridMultilevel"/>
    <w:tmpl w:val="C51C721E"/>
    <w:lvl w:ilvl="0" w:tplc="0F208D8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54CD9"/>
    <w:multiLevelType w:val="hybridMultilevel"/>
    <w:tmpl w:val="079C5F26"/>
    <w:lvl w:ilvl="0" w:tplc="EE8E712C">
      <w:start w:val="6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690044">
    <w:abstractNumId w:val="4"/>
  </w:num>
  <w:num w:numId="2" w16cid:durableId="45032104">
    <w:abstractNumId w:val="4"/>
  </w:num>
  <w:num w:numId="3" w16cid:durableId="1552154768">
    <w:abstractNumId w:val="4"/>
  </w:num>
  <w:num w:numId="4" w16cid:durableId="1552764291">
    <w:abstractNumId w:val="4"/>
  </w:num>
  <w:num w:numId="5" w16cid:durableId="394395765">
    <w:abstractNumId w:val="4"/>
  </w:num>
  <w:num w:numId="6" w16cid:durableId="1953853277">
    <w:abstractNumId w:val="4"/>
  </w:num>
  <w:num w:numId="7" w16cid:durableId="232352951">
    <w:abstractNumId w:val="4"/>
  </w:num>
  <w:num w:numId="8" w16cid:durableId="1047028310">
    <w:abstractNumId w:val="4"/>
  </w:num>
  <w:num w:numId="9" w16cid:durableId="1880049141">
    <w:abstractNumId w:val="4"/>
  </w:num>
  <w:num w:numId="10" w16cid:durableId="391001775">
    <w:abstractNumId w:val="4"/>
  </w:num>
  <w:num w:numId="11" w16cid:durableId="2114089048">
    <w:abstractNumId w:val="4"/>
  </w:num>
  <w:num w:numId="12" w16cid:durableId="2119524623">
    <w:abstractNumId w:val="1"/>
  </w:num>
  <w:num w:numId="13" w16cid:durableId="438719835">
    <w:abstractNumId w:val="4"/>
  </w:num>
  <w:num w:numId="14" w16cid:durableId="1920603619">
    <w:abstractNumId w:val="4"/>
  </w:num>
  <w:num w:numId="15" w16cid:durableId="1662005420">
    <w:abstractNumId w:val="4"/>
  </w:num>
  <w:num w:numId="16" w16cid:durableId="927231496">
    <w:abstractNumId w:val="4"/>
  </w:num>
  <w:num w:numId="17" w16cid:durableId="1898739771">
    <w:abstractNumId w:val="4"/>
  </w:num>
  <w:num w:numId="18" w16cid:durableId="1653489101">
    <w:abstractNumId w:val="4"/>
  </w:num>
  <w:num w:numId="19" w16cid:durableId="1584992639">
    <w:abstractNumId w:val="4"/>
  </w:num>
  <w:num w:numId="20" w16cid:durableId="340351801">
    <w:abstractNumId w:val="4"/>
  </w:num>
  <w:num w:numId="21" w16cid:durableId="1863981017">
    <w:abstractNumId w:val="4"/>
  </w:num>
  <w:num w:numId="22" w16cid:durableId="29036319">
    <w:abstractNumId w:val="4"/>
  </w:num>
  <w:num w:numId="23" w16cid:durableId="1531455773">
    <w:abstractNumId w:val="4"/>
  </w:num>
  <w:num w:numId="24" w16cid:durableId="562981804">
    <w:abstractNumId w:val="4"/>
  </w:num>
  <w:num w:numId="25" w16cid:durableId="430784970">
    <w:abstractNumId w:val="4"/>
  </w:num>
  <w:num w:numId="26" w16cid:durableId="680818002">
    <w:abstractNumId w:val="4"/>
    <w:lvlOverride w:ilvl="0">
      <w:lvl w:ilvl="0">
        <w:start w:val="1"/>
        <w:numFmt w:val="decimal"/>
        <w:pStyle w:val="berschrift1"/>
        <w:lvlText w:val="%1"/>
        <w:lvlJc w:val="left"/>
        <w:pPr>
          <w:tabs>
            <w:tab w:val="num" w:pos="851"/>
          </w:tabs>
          <w:ind w:left="851" w:hanging="851"/>
        </w:pPr>
        <w:rPr>
          <w:rFonts w:hint="default"/>
          <w:sz w:val="36"/>
          <w:szCs w:val="24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</w:num>
  <w:num w:numId="27" w16cid:durableId="1006901933">
    <w:abstractNumId w:val="1"/>
  </w:num>
  <w:num w:numId="28" w16cid:durableId="357119394">
    <w:abstractNumId w:val="6"/>
  </w:num>
  <w:num w:numId="29" w16cid:durableId="1795830158">
    <w:abstractNumId w:val="0"/>
  </w:num>
  <w:num w:numId="30" w16cid:durableId="2035379230">
    <w:abstractNumId w:val="5"/>
  </w:num>
  <w:num w:numId="31" w16cid:durableId="1944877551">
    <w:abstractNumId w:val="3"/>
  </w:num>
  <w:num w:numId="32" w16cid:durableId="54606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AT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9E"/>
    <w:rsid w:val="00001A4E"/>
    <w:rsid w:val="000020E9"/>
    <w:rsid w:val="000028C5"/>
    <w:rsid w:val="00002B37"/>
    <w:rsid w:val="00003747"/>
    <w:rsid w:val="00003F30"/>
    <w:rsid w:val="00005E76"/>
    <w:rsid w:val="000062A7"/>
    <w:rsid w:val="00006A96"/>
    <w:rsid w:val="00006C3B"/>
    <w:rsid w:val="00007002"/>
    <w:rsid w:val="00007D7D"/>
    <w:rsid w:val="00011581"/>
    <w:rsid w:val="00012A52"/>
    <w:rsid w:val="00013026"/>
    <w:rsid w:val="000133D8"/>
    <w:rsid w:val="000133E4"/>
    <w:rsid w:val="0001358B"/>
    <w:rsid w:val="00013AF8"/>
    <w:rsid w:val="00013B34"/>
    <w:rsid w:val="00014179"/>
    <w:rsid w:val="00014E48"/>
    <w:rsid w:val="00014EA9"/>
    <w:rsid w:val="00014FCB"/>
    <w:rsid w:val="000151CF"/>
    <w:rsid w:val="00015462"/>
    <w:rsid w:val="0001547C"/>
    <w:rsid w:val="00015A25"/>
    <w:rsid w:val="00015CAF"/>
    <w:rsid w:val="00015F7B"/>
    <w:rsid w:val="00016077"/>
    <w:rsid w:val="00016374"/>
    <w:rsid w:val="00016419"/>
    <w:rsid w:val="0001697B"/>
    <w:rsid w:val="0001780F"/>
    <w:rsid w:val="00017BBF"/>
    <w:rsid w:val="00017CA6"/>
    <w:rsid w:val="00020AAA"/>
    <w:rsid w:val="00020D8C"/>
    <w:rsid w:val="000211A2"/>
    <w:rsid w:val="00021583"/>
    <w:rsid w:val="00022075"/>
    <w:rsid w:val="00023B9E"/>
    <w:rsid w:val="00023C6A"/>
    <w:rsid w:val="000244ED"/>
    <w:rsid w:val="00024602"/>
    <w:rsid w:val="00024C45"/>
    <w:rsid w:val="00024DD8"/>
    <w:rsid w:val="00025828"/>
    <w:rsid w:val="00026DE9"/>
    <w:rsid w:val="000270FA"/>
    <w:rsid w:val="000276A5"/>
    <w:rsid w:val="0002778A"/>
    <w:rsid w:val="00027E36"/>
    <w:rsid w:val="0003073F"/>
    <w:rsid w:val="00030E12"/>
    <w:rsid w:val="000315C3"/>
    <w:rsid w:val="000319FF"/>
    <w:rsid w:val="00031AE0"/>
    <w:rsid w:val="00032925"/>
    <w:rsid w:val="00032B4E"/>
    <w:rsid w:val="00032D9F"/>
    <w:rsid w:val="00033DC0"/>
    <w:rsid w:val="00033F8F"/>
    <w:rsid w:val="00034E6A"/>
    <w:rsid w:val="0003520A"/>
    <w:rsid w:val="00035465"/>
    <w:rsid w:val="000363EF"/>
    <w:rsid w:val="00037131"/>
    <w:rsid w:val="000374AA"/>
    <w:rsid w:val="00037948"/>
    <w:rsid w:val="000403C6"/>
    <w:rsid w:val="000403D5"/>
    <w:rsid w:val="000413B7"/>
    <w:rsid w:val="00041D6D"/>
    <w:rsid w:val="00042401"/>
    <w:rsid w:val="00042ACE"/>
    <w:rsid w:val="00042D6A"/>
    <w:rsid w:val="000431A9"/>
    <w:rsid w:val="000436C9"/>
    <w:rsid w:val="00043B23"/>
    <w:rsid w:val="00043D87"/>
    <w:rsid w:val="00045747"/>
    <w:rsid w:val="0004715A"/>
    <w:rsid w:val="0004770C"/>
    <w:rsid w:val="00050259"/>
    <w:rsid w:val="0005073F"/>
    <w:rsid w:val="00051E8E"/>
    <w:rsid w:val="000522A9"/>
    <w:rsid w:val="00052BBB"/>
    <w:rsid w:val="00052C1C"/>
    <w:rsid w:val="00052CBE"/>
    <w:rsid w:val="000535C0"/>
    <w:rsid w:val="0005373B"/>
    <w:rsid w:val="00053843"/>
    <w:rsid w:val="000547B5"/>
    <w:rsid w:val="000547C7"/>
    <w:rsid w:val="0005515F"/>
    <w:rsid w:val="00055160"/>
    <w:rsid w:val="00055371"/>
    <w:rsid w:val="00055476"/>
    <w:rsid w:val="00055680"/>
    <w:rsid w:val="00055786"/>
    <w:rsid w:val="00056856"/>
    <w:rsid w:val="00056B1F"/>
    <w:rsid w:val="0005792E"/>
    <w:rsid w:val="00060CD8"/>
    <w:rsid w:val="00060DCF"/>
    <w:rsid w:val="00060E45"/>
    <w:rsid w:val="00061AE6"/>
    <w:rsid w:val="000627BA"/>
    <w:rsid w:val="00064040"/>
    <w:rsid w:val="00064204"/>
    <w:rsid w:val="00064760"/>
    <w:rsid w:val="00065F1B"/>
    <w:rsid w:val="0007000E"/>
    <w:rsid w:val="0007045B"/>
    <w:rsid w:val="000707A5"/>
    <w:rsid w:val="00070DD8"/>
    <w:rsid w:val="000713D2"/>
    <w:rsid w:val="00071D9F"/>
    <w:rsid w:val="00072361"/>
    <w:rsid w:val="00072A3D"/>
    <w:rsid w:val="00072E33"/>
    <w:rsid w:val="000737D1"/>
    <w:rsid w:val="000749D9"/>
    <w:rsid w:val="000753F9"/>
    <w:rsid w:val="00076104"/>
    <w:rsid w:val="00076DC5"/>
    <w:rsid w:val="00077957"/>
    <w:rsid w:val="00077A72"/>
    <w:rsid w:val="0008094E"/>
    <w:rsid w:val="000809E4"/>
    <w:rsid w:val="00080DFA"/>
    <w:rsid w:val="00081372"/>
    <w:rsid w:val="00081BE9"/>
    <w:rsid w:val="00082034"/>
    <w:rsid w:val="00082318"/>
    <w:rsid w:val="000849E2"/>
    <w:rsid w:val="00084A72"/>
    <w:rsid w:val="00084B17"/>
    <w:rsid w:val="00084B59"/>
    <w:rsid w:val="00084C9E"/>
    <w:rsid w:val="00085470"/>
    <w:rsid w:val="00085B6A"/>
    <w:rsid w:val="00086200"/>
    <w:rsid w:val="00086E2A"/>
    <w:rsid w:val="00087BEF"/>
    <w:rsid w:val="000901A8"/>
    <w:rsid w:val="000906AC"/>
    <w:rsid w:val="000909C5"/>
    <w:rsid w:val="0009116A"/>
    <w:rsid w:val="00091600"/>
    <w:rsid w:val="0009184F"/>
    <w:rsid w:val="000924E6"/>
    <w:rsid w:val="00092CE1"/>
    <w:rsid w:val="00092F0E"/>
    <w:rsid w:val="00093004"/>
    <w:rsid w:val="00093D1B"/>
    <w:rsid w:val="00094608"/>
    <w:rsid w:val="00094F95"/>
    <w:rsid w:val="0009553C"/>
    <w:rsid w:val="0009633F"/>
    <w:rsid w:val="00097AFD"/>
    <w:rsid w:val="000A02F6"/>
    <w:rsid w:val="000A072B"/>
    <w:rsid w:val="000A0A8A"/>
    <w:rsid w:val="000A14B1"/>
    <w:rsid w:val="000A21C7"/>
    <w:rsid w:val="000A2AC9"/>
    <w:rsid w:val="000A2DE3"/>
    <w:rsid w:val="000A3021"/>
    <w:rsid w:val="000A33A4"/>
    <w:rsid w:val="000A4793"/>
    <w:rsid w:val="000A486E"/>
    <w:rsid w:val="000A649A"/>
    <w:rsid w:val="000A699F"/>
    <w:rsid w:val="000A6EC4"/>
    <w:rsid w:val="000A7057"/>
    <w:rsid w:val="000A7548"/>
    <w:rsid w:val="000A7A2C"/>
    <w:rsid w:val="000B0320"/>
    <w:rsid w:val="000B061F"/>
    <w:rsid w:val="000B0EC7"/>
    <w:rsid w:val="000B11D2"/>
    <w:rsid w:val="000B121E"/>
    <w:rsid w:val="000B296B"/>
    <w:rsid w:val="000B2AAF"/>
    <w:rsid w:val="000B2DF5"/>
    <w:rsid w:val="000B31B1"/>
    <w:rsid w:val="000B36C2"/>
    <w:rsid w:val="000B40B5"/>
    <w:rsid w:val="000B439D"/>
    <w:rsid w:val="000B4B03"/>
    <w:rsid w:val="000B4E0A"/>
    <w:rsid w:val="000B57D9"/>
    <w:rsid w:val="000B5C59"/>
    <w:rsid w:val="000B5D5B"/>
    <w:rsid w:val="000B61F5"/>
    <w:rsid w:val="000B6265"/>
    <w:rsid w:val="000B6673"/>
    <w:rsid w:val="000B6ADB"/>
    <w:rsid w:val="000C0989"/>
    <w:rsid w:val="000C0A78"/>
    <w:rsid w:val="000C0C7D"/>
    <w:rsid w:val="000C137B"/>
    <w:rsid w:val="000C1658"/>
    <w:rsid w:val="000C1CBE"/>
    <w:rsid w:val="000C30ED"/>
    <w:rsid w:val="000C36D3"/>
    <w:rsid w:val="000C3771"/>
    <w:rsid w:val="000C5899"/>
    <w:rsid w:val="000C6AF7"/>
    <w:rsid w:val="000C736C"/>
    <w:rsid w:val="000C7D19"/>
    <w:rsid w:val="000D0120"/>
    <w:rsid w:val="000D0AE6"/>
    <w:rsid w:val="000D1275"/>
    <w:rsid w:val="000D1B0D"/>
    <w:rsid w:val="000D1D78"/>
    <w:rsid w:val="000D1EBB"/>
    <w:rsid w:val="000D1EF8"/>
    <w:rsid w:val="000D1F3D"/>
    <w:rsid w:val="000D28CE"/>
    <w:rsid w:val="000D2E96"/>
    <w:rsid w:val="000D2FFE"/>
    <w:rsid w:val="000D3E8C"/>
    <w:rsid w:val="000D45E4"/>
    <w:rsid w:val="000D4713"/>
    <w:rsid w:val="000D53E1"/>
    <w:rsid w:val="000D6915"/>
    <w:rsid w:val="000D6A0A"/>
    <w:rsid w:val="000D6FD0"/>
    <w:rsid w:val="000D7C6F"/>
    <w:rsid w:val="000D7D41"/>
    <w:rsid w:val="000E0286"/>
    <w:rsid w:val="000E0496"/>
    <w:rsid w:val="000E13CF"/>
    <w:rsid w:val="000E23EF"/>
    <w:rsid w:val="000E28E0"/>
    <w:rsid w:val="000E2DB8"/>
    <w:rsid w:val="000E2EED"/>
    <w:rsid w:val="000E3550"/>
    <w:rsid w:val="000E3E03"/>
    <w:rsid w:val="000E5696"/>
    <w:rsid w:val="000E653B"/>
    <w:rsid w:val="000E6D64"/>
    <w:rsid w:val="000E6DB1"/>
    <w:rsid w:val="000E6E80"/>
    <w:rsid w:val="000E704E"/>
    <w:rsid w:val="000E7230"/>
    <w:rsid w:val="000E7ED2"/>
    <w:rsid w:val="000F006C"/>
    <w:rsid w:val="000F0BA1"/>
    <w:rsid w:val="000F0C62"/>
    <w:rsid w:val="000F1C45"/>
    <w:rsid w:val="000F1DBE"/>
    <w:rsid w:val="000F1FCD"/>
    <w:rsid w:val="000F2548"/>
    <w:rsid w:val="000F2689"/>
    <w:rsid w:val="000F29D7"/>
    <w:rsid w:val="000F40DE"/>
    <w:rsid w:val="000F4206"/>
    <w:rsid w:val="000F48BA"/>
    <w:rsid w:val="000F4CB2"/>
    <w:rsid w:val="000F4F54"/>
    <w:rsid w:val="000F5108"/>
    <w:rsid w:val="000F5557"/>
    <w:rsid w:val="000F5E12"/>
    <w:rsid w:val="000F6363"/>
    <w:rsid w:val="000F661D"/>
    <w:rsid w:val="000F68A5"/>
    <w:rsid w:val="000F738D"/>
    <w:rsid w:val="000F7663"/>
    <w:rsid w:val="000F7D78"/>
    <w:rsid w:val="00100F6F"/>
    <w:rsid w:val="00102250"/>
    <w:rsid w:val="00102A89"/>
    <w:rsid w:val="0010304E"/>
    <w:rsid w:val="00103146"/>
    <w:rsid w:val="00103598"/>
    <w:rsid w:val="00103BE0"/>
    <w:rsid w:val="00104827"/>
    <w:rsid w:val="00105511"/>
    <w:rsid w:val="00105B0E"/>
    <w:rsid w:val="00105BAF"/>
    <w:rsid w:val="00105E5E"/>
    <w:rsid w:val="0010609F"/>
    <w:rsid w:val="00106D24"/>
    <w:rsid w:val="00106D8C"/>
    <w:rsid w:val="00107803"/>
    <w:rsid w:val="00107D95"/>
    <w:rsid w:val="0011062F"/>
    <w:rsid w:val="0011146A"/>
    <w:rsid w:val="0011206F"/>
    <w:rsid w:val="001129CD"/>
    <w:rsid w:val="00112D3C"/>
    <w:rsid w:val="00113711"/>
    <w:rsid w:val="00113E02"/>
    <w:rsid w:val="00113ED3"/>
    <w:rsid w:val="00113F57"/>
    <w:rsid w:val="00114C16"/>
    <w:rsid w:val="00114D4C"/>
    <w:rsid w:val="00115028"/>
    <w:rsid w:val="00115285"/>
    <w:rsid w:val="00115459"/>
    <w:rsid w:val="00115462"/>
    <w:rsid w:val="0011564F"/>
    <w:rsid w:val="00115E30"/>
    <w:rsid w:val="00115F50"/>
    <w:rsid w:val="00116952"/>
    <w:rsid w:val="001178F0"/>
    <w:rsid w:val="00117EE0"/>
    <w:rsid w:val="00120355"/>
    <w:rsid w:val="00120DD1"/>
    <w:rsid w:val="00121942"/>
    <w:rsid w:val="00121B78"/>
    <w:rsid w:val="00122D1D"/>
    <w:rsid w:val="00123852"/>
    <w:rsid w:val="0012510A"/>
    <w:rsid w:val="00125C3F"/>
    <w:rsid w:val="001262BC"/>
    <w:rsid w:val="0012770B"/>
    <w:rsid w:val="0013067E"/>
    <w:rsid w:val="001308BC"/>
    <w:rsid w:val="00130979"/>
    <w:rsid w:val="00130DA6"/>
    <w:rsid w:val="00130EA9"/>
    <w:rsid w:val="00130F39"/>
    <w:rsid w:val="0013107C"/>
    <w:rsid w:val="001312C5"/>
    <w:rsid w:val="00132C8B"/>
    <w:rsid w:val="0013342F"/>
    <w:rsid w:val="001340A6"/>
    <w:rsid w:val="001340B8"/>
    <w:rsid w:val="00134B17"/>
    <w:rsid w:val="00134B2E"/>
    <w:rsid w:val="00134D8B"/>
    <w:rsid w:val="0013538A"/>
    <w:rsid w:val="0013540C"/>
    <w:rsid w:val="001373FE"/>
    <w:rsid w:val="001401D7"/>
    <w:rsid w:val="00140566"/>
    <w:rsid w:val="00141377"/>
    <w:rsid w:val="001425CC"/>
    <w:rsid w:val="0014293D"/>
    <w:rsid w:val="00142A89"/>
    <w:rsid w:val="00143190"/>
    <w:rsid w:val="00143F2D"/>
    <w:rsid w:val="00144CEE"/>
    <w:rsid w:val="00144DDB"/>
    <w:rsid w:val="00145382"/>
    <w:rsid w:val="001469F3"/>
    <w:rsid w:val="00146D8D"/>
    <w:rsid w:val="00146F7D"/>
    <w:rsid w:val="00147A98"/>
    <w:rsid w:val="00147B0D"/>
    <w:rsid w:val="00147D36"/>
    <w:rsid w:val="001501E4"/>
    <w:rsid w:val="0015038E"/>
    <w:rsid w:val="001503BB"/>
    <w:rsid w:val="001506FC"/>
    <w:rsid w:val="00150B11"/>
    <w:rsid w:val="00150CE3"/>
    <w:rsid w:val="00152479"/>
    <w:rsid w:val="00152587"/>
    <w:rsid w:val="001535AF"/>
    <w:rsid w:val="00154181"/>
    <w:rsid w:val="00154393"/>
    <w:rsid w:val="00154D0B"/>
    <w:rsid w:val="0015511B"/>
    <w:rsid w:val="001554ED"/>
    <w:rsid w:val="001561ED"/>
    <w:rsid w:val="00156306"/>
    <w:rsid w:val="0015636D"/>
    <w:rsid w:val="001569F7"/>
    <w:rsid w:val="00157CF3"/>
    <w:rsid w:val="00157E93"/>
    <w:rsid w:val="00160702"/>
    <w:rsid w:val="00160B35"/>
    <w:rsid w:val="0016243F"/>
    <w:rsid w:val="001632E1"/>
    <w:rsid w:val="001632E4"/>
    <w:rsid w:val="001637CC"/>
    <w:rsid w:val="00163A0E"/>
    <w:rsid w:val="00164518"/>
    <w:rsid w:val="0016486A"/>
    <w:rsid w:val="00164A0F"/>
    <w:rsid w:val="00164FD9"/>
    <w:rsid w:val="001651C6"/>
    <w:rsid w:val="00165CAE"/>
    <w:rsid w:val="00165DCB"/>
    <w:rsid w:val="00166DAF"/>
    <w:rsid w:val="001679E9"/>
    <w:rsid w:val="00170694"/>
    <w:rsid w:val="001706C8"/>
    <w:rsid w:val="00170C43"/>
    <w:rsid w:val="00171161"/>
    <w:rsid w:val="00171805"/>
    <w:rsid w:val="00171FAC"/>
    <w:rsid w:val="00172DFC"/>
    <w:rsid w:val="00173600"/>
    <w:rsid w:val="00173B68"/>
    <w:rsid w:val="00173B78"/>
    <w:rsid w:val="00174F61"/>
    <w:rsid w:val="0017502F"/>
    <w:rsid w:val="00175322"/>
    <w:rsid w:val="0017682F"/>
    <w:rsid w:val="001768E4"/>
    <w:rsid w:val="00176D79"/>
    <w:rsid w:val="00177241"/>
    <w:rsid w:val="00180B27"/>
    <w:rsid w:val="00180D23"/>
    <w:rsid w:val="00181113"/>
    <w:rsid w:val="00181661"/>
    <w:rsid w:val="001817F0"/>
    <w:rsid w:val="00181D3E"/>
    <w:rsid w:val="001820E4"/>
    <w:rsid w:val="001823BB"/>
    <w:rsid w:val="001824F5"/>
    <w:rsid w:val="00182D17"/>
    <w:rsid w:val="00183691"/>
    <w:rsid w:val="00183BA5"/>
    <w:rsid w:val="00183BFF"/>
    <w:rsid w:val="0018501A"/>
    <w:rsid w:val="0018589D"/>
    <w:rsid w:val="0018591E"/>
    <w:rsid w:val="00186406"/>
    <w:rsid w:val="0018656C"/>
    <w:rsid w:val="00186823"/>
    <w:rsid w:val="00187115"/>
    <w:rsid w:val="0018788E"/>
    <w:rsid w:val="00187DB8"/>
    <w:rsid w:val="00187E3F"/>
    <w:rsid w:val="00187F2F"/>
    <w:rsid w:val="00187F87"/>
    <w:rsid w:val="00190C42"/>
    <w:rsid w:val="001911F7"/>
    <w:rsid w:val="00191F98"/>
    <w:rsid w:val="00192944"/>
    <w:rsid w:val="0019384B"/>
    <w:rsid w:val="00194725"/>
    <w:rsid w:val="00194EBF"/>
    <w:rsid w:val="00195232"/>
    <w:rsid w:val="00195BF0"/>
    <w:rsid w:val="00196088"/>
    <w:rsid w:val="0019709F"/>
    <w:rsid w:val="00197150"/>
    <w:rsid w:val="00197431"/>
    <w:rsid w:val="00197643"/>
    <w:rsid w:val="001A0078"/>
    <w:rsid w:val="001A024B"/>
    <w:rsid w:val="001A03D5"/>
    <w:rsid w:val="001A0B02"/>
    <w:rsid w:val="001A0E6F"/>
    <w:rsid w:val="001A1038"/>
    <w:rsid w:val="001A15E9"/>
    <w:rsid w:val="001A204E"/>
    <w:rsid w:val="001A2234"/>
    <w:rsid w:val="001A2A07"/>
    <w:rsid w:val="001A2B50"/>
    <w:rsid w:val="001A3075"/>
    <w:rsid w:val="001A339C"/>
    <w:rsid w:val="001A351F"/>
    <w:rsid w:val="001A3BB2"/>
    <w:rsid w:val="001A4221"/>
    <w:rsid w:val="001A4F10"/>
    <w:rsid w:val="001A6439"/>
    <w:rsid w:val="001A6F7D"/>
    <w:rsid w:val="001A7A20"/>
    <w:rsid w:val="001B1562"/>
    <w:rsid w:val="001B1C70"/>
    <w:rsid w:val="001B1D61"/>
    <w:rsid w:val="001B2740"/>
    <w:rsid w:val="001B2B25"/>
    <w:rsid w:val="001B30C1"/>
    <w:rsid w:val="001B33B8"/>
    <w:rsid w:val="001B4091"/>
    <w:rsid w:val="001B488C"/>
    <w:rsid w:val="001B4ADC"/>
    <w:rsid w:val="001B4ADE"/>
    <w:rsid w:val="001B4E48"/>
    <w:rsid w:val="001B4EE4"/>
    <w:rsid w:val="001B5B14"/>
    <w:rsid w:val="001B7291"/>
    <w:rsid w:val="001C0236"/>
    <w:rsid w:val="001C1521"/>
    <w:rsid w:val="001C16B6"/>
    <w:rsid w:val="001C2494"/>
    <w:rsid w:val="001C3361"/>
    <w:rsid w:val="001C3830"/>
    <w:rsid w:val="001C3A25"/>
    <w:rsid w:val="001C5042"/>
    <w:rsid w:val="001C5468"/>
    <w:rsid w:val="001C68B2"/>
    <w:rsid w:val="001C6976"/>
    <w:rsid w:val="001C6F2E"/>
    <w:rsid w:val="001C71F2"/>
    <w:rsid w:val="001C779F"/>
    <w:rsid w:val="001D074B"/>
    <w:rsid w:val="001D0986"/>
    <w:rsid w:val="001D09B0"/>
    <w:rsid w:val="001D10DB"/>
    <w:rsid w:val="001D195B"/>
    <w:rsid w:val="001D1D43"/>
    <w:rsid w:val="001D1EB3"/>
    <w:rsid w:val="001D2553"/>
    <w:rsid w:val="001D26FD"/>
    <w:rsid w:val="001D2761"/>
    <w:rsid w:val="001D2C7F"/>
    <w:rsid w:val="001D328B"/>
    <w:rsid w:val="001D3EE6"/>
    <w:rsid w:val="001D443F"/>
    <w:rsid w:val="001D5002"/>
    <w:rsid w:val="001D58EB"/>
    <w:rsid w:val="001D5AE1"/>
    <w:rsid w:val="001D662D"/>
    <w:rsid w:val="001D6A62"/>
    <w:rsid w:val="001D6AC5"/>
    <w:rsid w:val="001D724F"/>
    <w:rsid w:val="001D74A5"/>
    <w:rsid w:val="001D7C65"/>
    <w:rsid w:val="001D7D68"/>
    <w:rsid w:val="001D7DD1"/>
    <w:rsid w:val="001E01C9"/>
    <w:rsid w:val="001E0B97"/>
    <w:rsid w:val="001E0DA0"/>
    <w:rsid w:val="001E0EDF"/>
    <w:rsid w:val="001E1865"/>
    <w:rsid w:val="001E1EE9"/>
    <w:rsid w:val="001E2220"/>
    <w:rsid w:val="001E223F"/>
    <w:rsid w:val="001E273F"/>
    <w:rsid w:val="001E2D89"/>
    <w:rsid w:val="001E2F13"/>
    <w:rsid w:val="001E34BE"/>
    <w:rsid w:val="001E3575"/>
    <w:rsid w:val="001E3815"/>
    <w:rsid w:val="001E3BCD"/>
    <w:rsid w:val="001E3DC1"/>
    <w:rsid w:val="001E422D"/>
    <w:rsid w:val="001E4573"/>
    <w:rsid w:val="001E4F77"/>
    <w:rsid w:val="001E52FB"/>
    <w:rsid w:val="001E6A2B"/>
    <w:rsid w:val="001E7386"/>
    <w:rsid w:val="001F0265"/>
    <w:rsid w:val="001F0DFC"/>
    <w:rsid w:val="001F193E"/>
    <w:rsid w:val="001F1A9E"/>
    <w:rsid w:val="001F22D9"/>
    <w:rsid w:val="001F2BA6"/>
    <w:rsid w:val="001F2FB5"/>
    <w:rsid w:val="001F3B62"/>
    <w:rsid w:val="001F3D85"/>
    <w:rsid w:val="001F44D7"/>
    <w:rsid w:val="001F450B"/>
    <w:rsid w:val="001F4517"/>
    <w:rsid w:val="001F4CED"/>
    <w:rsid w:val="001F4FA6"/>
    <w:rsid w:val="001F52EF"/>
    <w:rsid w:val="001F5E81"/>
    <w:rsid w:val="001F6422"/>
    <w:rsid w:val="001F67B3"/>
    <w:rsid w:val="002000C0"/>
    <w:rsid w:val="002001EB"/>
    <w:rsid w:val="0020069C"/>
    <w:rsid w:val="00200D07"/>
    <w:rsid w:val="00201B33"/>
    <w:rsid w:val="00201B73"/>
    <w:rsid w:val="00201C5F"/>
    <w:rsid w:val="002022D9"/>
    <w:rsid w:val="00202366"/>
    <w:rsid w:val="002028F8"/>
    <w:rsid w:val="0020357E"/>
    <w:rsid w:val="0020373E"/>
    <w:rsid w:val="002037FA"/>
    <w:rsid w:val="00203C86"/>
    <w:rsid w:val="00204767"/>
    <w:rsid w:val="00204AEB"/>
    <w:rsid w:val="00205D5B"/>
    <w:rsid w:val="00205F0E"/>
    <w:rsid w:val="00206C36"/>
    <w:rsid w:val="00207F12"/>
    <w:rsid w:val="00210250"/>
    <w:rsid w:val="00210674"/>
    <w:rsid w:val="00210784"/>
    <w:rsid w:val="00211290"/>
    <w:rsid w:val="002118C0"/>
    <w:rsid w:val="0021237A"/>
    <w:rsid w:val="00213E45"/>
    <w:rsid w:val="00214562"/>
    <w:rsid w:val="0021725D"/>
    <w:rsid w:val="0021741A"/>
    <w:rsid w:val="00217AC6"/>
    <w:rsid w:val="00220686"/>
    <w:rsid w:val="00220BDA"/>
    <w:rsid w:val="00222737"/>
    <w:rsid w:val="00222F5E"/>
    <w:rsid w:val="0022329F"/>
    <w:rsid w:val="00223404"/>
    <w:rsid w:val="00223C0E"/>
    <w:rsid w:val="0022460A"/>
    <w:rsid w:val="00224804"/>
    <w:rsid w:val="002262E4"/>
    <w:rsid w:val="002264A6"/>
    <w:rsid w:val="00226DB6"/>
    <w:rsid w:val="00227083"/>
    <w:rsid w:val="00227538"/>
    <w:rsid w:val="002277C5"/>
    <w:rsid w:val="00227BD4"/>
    <w:rsid w:val="00230130"/>
    <w:rsid w:val="00230521"/>
    <w:rsid w:val="00230979"/>
    <w:rsid w:val="00231133"/>
    <w:rsid w:val="002317C8"/>
    <w:rsid w:val="00231B7C"/>
    <w:rsid w:val="0023225E"/>
    <w:rsid w:val="002329B3"/>
    <w:rsid w:val="00233628"/>
    <w:rsid w:val="00233A12"/>
    <w:rsid w:val="00233A81"/>
    <w:rsid w:val="00234464"/>
    <w:rsid w:val="00234825"/>
    <w:rsid w:val="002361E0"/>
    <w:rsid w:val="00236594"/>
    <w:rsid w:val="002371D1"/>
    <w:rsid w:val="00237A14"/>
    <w:rsid w:val="00237A21"/>
    <w:rsid w:val="00237B1A"/>
    <w:rsid w:val="00237CBD"/>
    <w:rsid w:val="00240420"/>
    <w:rsid w:val="0024054F"/>
    <w:rsid w:val="00240ADF"/>
    <w:rsid w:val="00240F26"/>
    <w:rsid w:val="0024334D"/>
    <w:rsid w:val="00243499"/>
    <w:rsid w:val="002434D4"/>
    <w:rsid w:val="00243804"/>
    <w:rsid w:val="00244FCC"/>
    <w:rsid w:val="0024504B"/>
    <w:rsid w:val="002451C8"/>
    <w:rsid w:val="00246376"/>
    <w:rsid w:val="00246596"/>
    <w:rsid w:val="002474F5"/>
    <w:rsid w:val="002476CC"/>
    <w:rsid w:val="0024771A"/>
    <w:rsid w:val="00247A3B"/>
    <w:rsid w:val="00247B12"/>
    <w:rsid w:val="00250507"/>
    <w:rsid w:val="00250A2B"/>
    <w:rsid w:val="00250DF4"/>
    <w:rsid w:val="002511F7"/>
    <w:rsid w:val="002528A3"/>
    <w:rsid w:val="00253137"/>
    <w:rsid w:val="00254B80"/>
    <w:rsid w:val="00255082"/>
    <w:rsid w:val="00255480"/>
    <w:rsid w:val="002568E4"/>
    <w:rsid w:val="00257319"/>
    <w:rsid w:val="002604AA"/>
    <w:rsid w:val="00260BA9"/>
    <w:rsid w:val="00261C74"/>
    <w:rsid w:val="00261D93"/>
    <w:rsid w:val="0026205B"/>
    <w:rsid w:val="002620B7"/>
    <w:rsid w:val="00262390"/>
    <w:rsid w:val="00262B52"/>
    <w:rsid w:val="002630F7"/>
    <w:rsid w:val="002636EC"/>
    <w:rsid w:val="002636F8"/>
    <w:rsid w:val="002638D7"/>
    <w:rsid w:val="00263963"/>
    <w:rsid w:val="002649A8"/>
    <w:rsid w:val="002649E6"/>
    <w:rsid w:val="00264DA6"/>
    <w:rsid w:val="00265471"/>
    <w:rsid w:val="002659B1"/>
    <w:rsid w:val="00266586"/>
    <w:rsid w:val="002668FB"/>
    <w:rsid w:val="00266B45"/>
    <w:rsid w:val="0026766B"/>
    <w:rsid w:val="002677E8"/>
    <w:rsid w:val="00267F33"/>
    <w:rsid w:val="002706C8"/>
    <w:rsid w:val="00270D24"/>
    <w:rsid w:val="00271950"/>
    <w:rsid w:val="00271972"/>
    <w:rsid w:val="00271F8F"/>
    <w:rsid w:val="002723F1"/>
    <w:rsid w:val="002728C9"/>
    <w:rsid w:val="0027291D"/>
    <w:rsid w:val="00272D33"/>
    <w:rsid w:val="00272D3A"/>
    <w:rsid w:val="00272EE2"/>
    <w:rsid w:val="002737B0"/>
    <w:rsid w:val="0027392E"/>
    <w:rsid w:val="00273C06"/>
    <w:rsid w:val="00273E47"/>
    <w:rsid w:val="00274196"/>
    <w:rsid w:val="00274400"/>
    <w:rsid w:val="0027442C"/>
    <w:rsid w:val="00274F0E"/>
    <w:rsid w:val="00274F40"/>
    <w:rsid w:val="00275164"/>
    <w:rsid w:val="002756B4"/>
    <w:rsid w:val="00275D24"/>
    <w:rsid w:val="002764AA"/>
    <w:rsid w:val="00276AE8"/>
    <w:rsid w:val="00276CC2"/>
    <w:rsid w:val="00276E58"/>
    <w:rsid w:val="002808C6"/>
    <w:rsid w:val="00280E3F"/>
    <w:rsid w:val="00281955"/>
    <w:rsid w:val="00281F38"/>
    <w:rsid w:val="00282309"/>
    <w:rsid w:val="00282CFD"/>
    <w:rsid w:val="00283001"/>
    <w:rsid w:val="00283404"/>
    <w:rsid w:val="002834D3"/>
    <w:rsid w:val="00283922"/>
    <w:rsid w:val="00284098"/>
    <w:rsid w:val="002859B9"/>
    <w:rsid w:val="002859E8"/>
    <w:rsid w:val="00285E2F"/>
    <w:rsid w:val="00286506"/>
    <w:rsid w:val="002868A9"/>
    <w:rsid w:val="00286F15"/>
    <w:rsid w:val="00287D49"/>
    <w:rsid w:val="0029095B"/>
    <w:rsid w:val="00290D0B"/>
    <w:rsid w:val="002919BE"/>
    <w:rsid w:val="00291B5B"/>
    <w:rsid w:val="00293A2D"/>
    <w:rsid w:val="00293A95"/>
    <w:rsid w:val="00294973"/>
    <w:rsid w:val="002952D5"/>
    <w:rsid w:val="00295546"/>
    <w:rsid w:val="002964E7"/>
    <w:rsid w:val="00296840"/>
    <w:rsid w:val="00296CA3"/>
    <w:rsid w:val="002975F8"/>
    <w:rsid w:val="00297A4B"/>
    <w:rsid w:val="00297B0A"/>
    <w:rsid w:val="00297E51"/>
    <w:rsid w:val="002A00A1"/>
    <w:rsid w:val="002A0638"/>
    <w:rsid w:val="002A07A2"/>
    <w:rsid w:val="002A0F4E"/>
    <w:rsid w:val="002A16CD"/>
    <w:rsid w:val="002A1995"/>
    <w:rsid w:val="002A1FC8"/>
    <w:rsid w:val="002A2459"/>
    <w:rsid w:val="002A3A2F"/>
    <w:rsid w:val="002A3F51"/>
    <w:rsid w:val="002A3F78"/>
    <w:rsid w:val="002A4159"/>
    <w:rsid w:val="002A4967"/>
    <w:rsid w:val="002A50E0"/>
    <w:rsid w:val="002A556D"/>
    <w:rsid w:val="002A57B8"/>
    <w:rsid w:val="002A5925"/>
    <w:rsid w:val="002A5BB2"/>
    <w:rsid w:val="002A5E06"/>
    <w:rsid w:val="002A6A1D"/>
    <w:rsid w:val="002B02D2"/>
    <w:rsid w:val="002B094A"/>
    <w:rsid w:val="002B2131"/>
    <w:rsid w:val="002B21BC"/>
    <w:rsid w:val="002B34F5"/>
    <w:rsid w:val="002B37DC"/>
    <w:rsid w:val="002B5DC6"/>
    <w:rsid w:val="002B5FE6"/>
    <w:rsid w:val="002B60F5"/>
    <w:rsid w:val="002B65A3"/>
    <w:rsid w:val="002B6ED6"/>
    <w:rsid w:val="002B717B"/>
    <w:rsid w:val="002B76E2"/>
    <w:rsid w:val="002B7875"/>
    <w:rsid w:val="002B78C9"/>
    <w:rsid w:val="002B7B51"/>
    <w:rsid w:val="002C089D"/>
    <w:rsid w:val="002C30C2"/>
    <w:rsid w:val="002C3855"/>
    <w:rsid w:val="002C4596"/>
    <w:rsid w:val="002C597C"/>
    <w:rsid w:val="002C65C3"/>
    <w:rsid w:val="002C709B"/>
    <w:rsid w:val="002C7153"/>
    <w:rsid w:val="002C7474"/>
    <w:rsid w:val="002C74BE"/>
    <w:rsid w:val="002C7856"/>
    <w:rsid w:val="002D0150"/>
    <w:rsid w:val="002D044A"/>
    <w:rsid w:val="002D22B8"/>
    <w:rsid w:val="002D22FC"/>
    <w:rsid w:val="002D256A"/>
    <w:rsid w:val="002D2D76"/>
    <w:rsid w:val="002D4BEF"/>
    <w:rsid w:val="002D4CCF"/>
    <w:rsid w:val="002D53C3"/>
    <w:rsid w:val="002D5722"/>
    <w:rsid w:val="002D6141"/>
    <w:rsid w:val="002D6458"/>
    <w:rsid w:val="002D70DD"/>
    <w:rsid w:val="002D738D"/>
    <w:rsid w:val="002E0118"/>
    <w:rsid w:val="002E0B10"/>
    <w:rsid w:val="002E1E06"/>
    <w:rsid w:val="002E257F"/>
    <w:rsid w:val="002E2D9D"/>
    <w:rsid w:val="002E3409"/>
    <w:rsid w:val="002E389D"/>
    <w:rsid w:val="002E39B2"/>
    <w:rsid w:val="002E3AEC"/>
    <w:rsid w:val="002E54A3"/>
    <w:rsid w:val="002E5731"/>
    <w:rsid w:val="002E5C12"/>
    <w:rsid w:val="002E5C25"/>
    <w:rsid w:val="002E75D4"/>
    <w:rsid w:val="002E7BEE"/>
    <w:rsid w:val="002E7E52"/>
    <w:rsid w:val="002F0620"/>
    <w:rsid w:val="002F0664"/>
    <w:rsid w:val="002F191C"/>
    <w:rsid w:val="002F2DE2"/>
    <w:rsid w:val="002F3544"/>
    <w:rsid w:val="002F3F8D"/>
    <w:rsid w:val="002F4001"/>
    <w:rsid w:val="002F4D8A"/>
    <w:rsid w:val="002F4F74"/>
    <w:rsid w:val="002F5611"/>
    <w:rsid w:val="002F56C4"/>
    <w:rsid w:val="002F6327"/>
    <w:rsid w:val="002F6B0E"/>
    <w:rsid w:val="002F6D08"/>
    <w:rsid w:val="002F705E"/>
    <w:rsid w:val="002F7AB1"/>
    <w:rsid w:val="002F7ABC"/>
    <w:rsid w:val="002F7D7F"/>
    <w:rsid w:val="003005B7"/>
    <w:rsid w:val="003005DB"/>
    <w:rsid w:val="00300669"/>
    <w:rsid w:val="00300A31"/>
    <w:rsid w:val="00300B89"/>
    <w:rsid w:val="00300D5B"/>
    <w:rsid w:val="003011AD"/>
    <w:rsid w:val="003012B5"/>
    <w:rsid w:val="00301BA7"/>
    <w:rsid w:val="003020D9"/>
    <w:rsid w:val="003020FD"/>
    <w:rsid w:val="00302153"/>
    <w:rsid w:val="00302203"/>
    <w:rsid w:val="00302300"/>
    <w:rsid w:val="00302F22"/>
    <w:rsid w:val="003031B2"/>
    <w:rsid w:val="003038A8"/>
    <w:rsid w:val="0030492B"/>
    <w:rsid w:val="00304B70"/>
    <w:rsid w:val="003053B4"/>
    <w:rsid w:val="00305932"/>
    <w:rsid w:val="00306560"/>
    <w:rsid w:val="003075B3"/>
    <w:rsid w:val="0031022F"/>
    <w:rsid w:val="00310B49"/>
    <w:rsid w:val="00310D05"/>
    <w:rsid w:val="003121FD"/>
    <w:rsid w:val="00312DAA"/>
    <w:rsid w:val="00314078"/>
    <w:rsid w:val="00314444"/>
    <w:rsid w:val="00314964"/>
    <w:rsid w:val="003150EE"/>
    <w:rsid w:val="0031531F"/>
    <w:rsid w:val="003167AE"/>
    <w:rsid w:val="00316839"/>
    <w:rsid w:val="003168FC"/>
    <w:rsid w:val="00316BB3"/>
    <w:rsid w:val="0031790F"/>
    <w:rsid w:val="00320579"/>
    <w:rsid w:val="003206F4"/>
    <w:rsid w:val="00320C51"/>
    <w:rsid w:val="003228AC"/>
    <w:rsid w:val="003229EC"/>
    <w:rsid w:val="00322A98"/>
    <w:rsid w:val="00322FBD"/>
    <w:rsid w:val="00323DC1"/>
    <w:rsid w:val="00324A83"/>
    <w:rsid w:val="00324DA2"/>
    <w:rsid w:val="003250B1"/>
    <w:rsid w:val="003255B8"/>
    <w:rsid w:val="00325687"/>
    <w:rsid w:val="00325AB6"/>
    <w:rsid w:val="003261AC"/>
    <w:rsid w:val="003269F7"/>
    <w:rsid w:val="00326FDF"/>
    <w:rsid w:val="0032748C"/>
    <w:rsid w:val="00327534"/>
    <w:rsid w:val="00327AB2"/>
    <w:rsid w:val="0033058B"/>
    <w:rsid w:val="0033061F"/>
    <w:rsid w:val="0033074B"/>
    <w:rsid w:val="00330929"/>
    <w:rsid w:val="00331019"/>
    <w:rsid w:val="003312B2"/>
    <w:rsid w:val="003314BD"/>
    <w:rsid w:val="00331ACF"/>
    <w:rsid w:val="00331CA1"/>
    <w:rsid w:val="003324C6"/>
    <w:rsid w:val="003324CB"/>
    <w:rsid w:val="00333C3F"/>
    <w:rsid w:val="00333E7C"/>
    <w:rsid w:val="0033482E"/>
    <w:rsid w:val="0033552A"/>
    <w:rsid w:val="00335784"/>
    <w:rsid w:val="00336D32"/>
    <w:rsid w:val="00336F1A"/>
    <w:rsid w:val="00341B73"/>
    <w:rsid w:val="00341BFB"/>
    <w:rsid w:val="00342B53"/>
    <w:rsid w:val="00342DC3"/>
    <w:rsid w:val="00343514"/>
    <w:rsid w:val="0034354C"/>
    <w:rsid w:val="00344734"/>
    <w:rsid w:val="00345341"/>
    <w:rsid w:val="0034559A"/>
    <w:rsid w:val="0034598F"/>
    <w:rsid w:val="00345B55"/>
    <w:rsid w:val="00345C4A"/>
    <w:rsid w:val="003464DA"/>
    <w:rsid w:val="00347AEC"/>
    <w:rsid w:val="0035016B"/>
    <w:rsid w:val="00350516"/>
    <w:rsid w:val="00350916"/>
    <w:rsid w:val="00350CE9"/>
    <w:rsid w:val="003519D8"/>
    <w:rsid w:val="0035232B"/>
    <w:rsid w:val="003535DC"/>
    <w:rsid w:val="003541D3"/>
    <w:rsid w:val="00354E10"/>
    <w:rsid w:val="003557FA"/>
    <w:rsid w:val="003559AC"/>
    <w:rsid w:val="00355AA7"/>
    <w:rsid w:val="00355FAC"/>
    <w:rsid w:val="003562F7"/>
    <w:rsid w:val="003568BB"/>
    <w:rsid w:val="00356CC2"/>
    <w:rsid w:val="00356CC9"/>
    <w:rsid w:val="00357FC5"/>
    <w:rsid w:val="00360143"/>
    <w:rsid w:val="00360DBB"/>
    <w:rsid w:val="00361F67"/>
    <w:rsid w:val="00362140"/>
    <w:rsid w:val="0036246B"/>
    <w:rsid w:val="003629E4"/>
    <w:rsid w:val="00364151"/>
    <w:rsid w:val="00364685"/>
    <w:rsid w:val="00364B4A"/>
    <w:rsid w:val="00364D6F"/>
    <w:rsid w:val="00365E7F"/>
    <w:rsid w:val="00367138"/>
    <w:rsid w:val="00367411"/>
    <w:rsid w:val="0036747E"/>
    <w:rsid w:val="0036775B"/>
    <w:rsid w:val="00370338"/>
    <w:rsid w:val="003705C4"/>
    <w:rsid w:val="003706DC"/>
    <w:rsid w:val="0037131F"/>
    <w:rsid w:val="00371585"/>
    <w:rsid w:val="00371D21"/>
    <w:rsid w:val="0037280A"/>
    <w:rsid w:val="00372D6F"/>
    <w:rsid w:val="00373265"/>
    <w:rsid w:val="00373344"/>
    <w:rsid w:val="00373975"/>
    <w:rsid w:val="00373995"/>
    <w:rsid w:val="00374574"/>
    <w:rsid w:val="003748AC"/>
    <w:rsid w:val="003753FF"/>
    <w:rsid w:val="00375DA9"/>
    <w:rsid w:val="00376311"/>
    <w:rsid w:val="00376483"/>
    <w:rsid w:val="003766FB"/>
    <w:rsid w:val="00376B0C"/>
    <w:rsid w:val="00376FAA"/>
    <w:rsid w:val="003777F3"/>
    <w:rsid w:val="00380EBA"/>
    <w:rsid w:val="00382390"/>
    <w:rsid w:val="00382E12"/>
    <w:rsid w:val="00382ED8"/>
    <w:rsid w:val="003833C7"/>
    <w:rsid w:val="00383519"/>
    <w:rsid w:val="00383671"/>
    <w:rsid w:val="00383908"/>
    <w:rsid w:val="00383F55"/>
    <w:rsid w:val="00384332"/>
    <w:rsid w:val="00384555"/>
    <w:rsid w:val="00384B97"/>
    <w:rsid w:val="00384CAF"/>
    <w:rsid w:val="00384D57"/>
    <w:rsid w:val="003852F8"/>
    <w:rsid w:val="00386CA1"/>
    <w:rsid w:val="003873F7"/>
    <w:rsid w:val="0039061F"/>
    <w:rsid w:val="003911A1"/>
    <w:rsid w:val="00391294"/>
    <w:rsid w:val="00392DBE"/>
    <w:rsid w:val="0039304E"/>
    <w:rsid w:val="00393813"/>
    <w:rsid w:val="0039471E"/>
    <w:rsid w:val="00394D73"/>
    <w:rsid w:val="00394D79"/>
    <w:rsid w:val="00395944"/>
    <w:rsid w:val="00395A6C"/>
    <w:rsid w:val="00395A88"/>
    <w:rsid w:val="00395EBF"/>
    <w:rsid w:val="00396083"/>
    <w:rsid w:val="00396545"/>
    <w:rsid w:val="00397050"/>
    <w:rsid w:val="00397C48"/>
    <w:rsid w:val="003A08EE"/>
    <w:rsid w:val="003A09AE"/>
    <w:rsid w:val="003A1034"/>
    <w:rsid w:val="003A1CE9"/>
    <w:rsid w:val="003A21FA"/>
    <w:rsid w:val="003A3251"/>
    <w:rsid w:val="003A39C7"/>
    <w:rsid w:val="003A49DD"/>
    <w:rsid w:val="003A55AB"/>
    <w:rsid w:val="003A57F1"/>
    <w:rsid w:val="003A68EB"/>
    <w:rsid w:val="003A7234"/>
    <w:rsid w:val="003A72DE"/>
    <w:rsid w:val="003A7485"/>
    <w:rsid w:val="003B03CF"/>
    <w:rsid w:val="003B0589"/>
    <w:rsid w:val="003B0686"/>
    <w:rsid w:val="003B0772"/>
    <w:rsid w:val="003B2753"/>
    <w:rsid w:val="003B2B1D"/>
    <w:rsid w:val="003B2F85"/>
    <w:rsid w:val="003B3029"/>
    <w:rsid w:val="003B3165"/>
    <w:rsid w:val="003B3C01"/>
    <w:rsid w:val="003B3E71"/>
    <w:rsid w:val="003B4325"/>
    <w:rsid w:val="003B46B6"/>
    <w:rsid w:val="003B52BA"/>
    <w:rsid w:val="003B54A2"/>
    <w:rsid w:val="003B59B6"/>
    <w:rsid w:val="003B5CC7"/>
    <w:rsid w:val="003B61C5"/>
    <w:rsid w:val="003B63CD"/>
    <w:rsid w:val="003B6826"/>
    <w:rsid w:val="003B7754"/>
    <w:rsid w:val="003B77BF"/>
    <w:rsid w:val="003B7FB9"/>
    <w:rsid w:val="003C1227"/>
    <w:rsid w:val="003C2508"/>
    <w:rsid w:val="003C3181"/>
    <w:rsid w:val="003C35C5"/>
    <w:rsid w:val="003C3ED7"/>
    <w:rsid w:val="003C4361"/>
    <w:rsid w:val="003C4749"/>
    <w:rsid w:val="003C4782"/>
    <w:rsid w:val="003C4FDA"/>
    <w:rsid w:val="003C50A5"/>
    <w:rsid w:val="003C5B36"/>
    <w:rsid w:val="003C6D67"/>
    <w:rsid w:val="003C7794"/>
    <w:rsid w:val="003D10EF"/>
    <w:rsid w:val="003D154C"/>
    <w:rsid w:val="003D18E2"/>
    <w:rsid w:val="003D2900"/>
    <w:rsid w:val="003D2948"/>
    <w:rsid w:val="003D3A2B"/>
    <w:rsid w:val="003D3FE9"/>
    <w:rsid w:val="003D4461"/>
    <w:rsid w:val="003D4E6F"/>
    <w:rsid w:val="003D57DF"/>
    <w:rsid w:val="003D5F28"/>
    <w:rsid w:val="003D64F9"/>
    <w:rsid w:val="003D716B"/>
    <w:rsid w:val="003D7313"/>
    <w:rsid w:val="003E0A3A"/>
    <w:rsid w:val="003E24C6"/>
    <w:rsid w:val="003E2C2F"/>
    <w:rsid w:val="003E3CBD"/>
    <w:rsid w:val="003E4257"/>
    <w:rsid w:val="003E4650"/>
    <w:rsid w:val="003E47AF"/>
    <w:rsid w:val="003E47C9"/>
    <w:rsid w:val="003E7507"/>
    <w:rsid w:val="003E7614"/>
    <w:rsid w:val="003E771F"/>
    <w:rsid w:val="003E7766"/>
    <w:rsid w:val="003E7A5F"/>
    <w:rsid w:val="003F0B26"/>
    <w:rsid w:val="003F132F"/>
    <w:rsid w:val="003F2B44"/>
    <w:rsid w:val="003F3553"/>
    <w:rsid w:val="003F35F1"/>
    <w:rsid w:val="003F4108"/>
    <w:rsid w:val="003F5380"/>
    <w:rsid w:val="003F6328"/>
    <w:rsid w:val="003F65C8"/>
    <w:rsid w:val="003F669A"/>
    <w:rsid w:val="003F6807"/>
    <w:rsid w:val="003F6DC2"/>
    <w:rsid w:val="003F7049"/>
    <w:rsid w:val="003F7548"/>
    <w:rsid w:val="003F75A6"/>
    <w:rsid w:val="003F7929"/>
    <w:rsid w:val="004006B1"/>
    <w:rsid w:val="00401A30"/>
    <w:rsid w:val="00402151"/>
    <w:rsid w:val="00402E4C"/>
    <w:rsid w:val="00402EF5"/>
    <w:rsid w:val="004030A0"/>
    <w:rsid w:val="004038FD"/>
    <w:rsid w:val="0040391B"/>
    <w:rsid w:val="0040407E"/>
    <w:rsid w:val="004047F2"/>
    <w:rsid w:val="00404D7A"/>
    <w:rsid w:val="004055AB"/>
    <w:rsid w:val="00405725"/>
    <w:rsid w:val="004063EF"/>
    <w:rsid w:val="00406ECE"/>
    <w:rsid w:val="004072B5"/>
    <w:rsid w:val="00407E2B"/>
    <w:rsid w:val="00410819"/>
    <w:rsid w:val="00410D5C"/>
    <w:rsid w:val="00411237"/>
    <w:rsid w:val="00411CFB"/>
    <w:rsid w:val="004126A0"/>
    <w:rsid w:val="00412862"/>
    <w:rsid w:val="00412918"/>
    <w:rsid w:val="00412C4B"/>
    <w:rsid w:val="0041451E"/>
    <w:rsid w:val="00414E5D"/>
    <w:rsid w:val="00416144"/>
    <w:rsid w:val="0041620D"/>
    <w:rsid w:val="00417D61"/>
    <w:rsid w:val="0042048E"/>
    <w:rsid w:val="00420714"/>
    <w:rsid w:val="0042072B"/>
    <w:rsid w:val="00420DE8"/>
    <w:rsid w:val="004215DA"/>
    <w:rsid w:val="004228A2"/>
    <w:rsid w:val="00422D48"/>
    <w:rsid w:val="004238C9"/>
    <w:rsid w:val="00423A7A"/>
    <w:rsid w:val="00423F62"/>
    <w:rsid w:val="00423F70"/>
    <w:rsid w:val="004250C7"/>
    <w:rsid w:val="004276DD"/>
    <w:rsid w:val="004278AF"/>
    <w:rsid w:val="00427D3E"/>
    <w:rsid w:val="00430BEC"/>
    <w:rsid w:val="00431104"/>
    <w:rsid w:val="00431647"/>
    <w:rsid w:val="00431C4C"/>
    <w:rsid w:val="0043280A"/>
    <w:rsid w:val="00433631"/>
    <w:rsid w:val="00433C15"/>
    <w:rsid w:val="00434581"/>
    <w:rsid w:val="00434AFC"/>
    <w:rsid w:val="00434F61"/>
    <w:rsid w:val="004354D9"/>
    <w:rsid w:val="004359F8"/>
    <w:rsid w:val="004362B8"/>
    <w:rsid w:val="00436C6E"/>
    <w:rsid w:val="00436C86"/>
    <w:rsid w:val="00436E3A"/>
    <w:rsid w:val="00437AF7"/>
    <w:rsid w:val="00437D93"/>
    <w:rsid w:val="00437EED"/>
    <w:rsid w:val="00441393"/>
    <w:rsid w:val="0044191E"/>
    <w:rsid w:val="00442A36"/>
    <w:rsid w:val="00442EC2"/>
    <w:rsid w:val="00443845"/>
    <w:rsid w:val="00443C15"/>
    <w:rsid w:val="00444814"/>
    <w:rsid w:val="004448D0"/>
    <w:rsid w:val="004449C0"/>
    <w:rsid w:val="004449EA"/>
    <w:rsid w:val="00445284"/>
    <w:rsid w:val="00445625"/>
    <w:rsid w:val="00445A1E"/>
    <w:rsid w:val="00446017"/>
    <w:rsid w:val="00446798"/>
    <w:rsid w:val="0044685D"/>
    <w:rsid w:val="00447204"/>
    <w:rsid w:val="00447536"/>
    <w:rsid w:val="00447F6F"/>
    <w:rsid w:val="0045033F"/>
    <w:rsid w:val="00451B89"/>
    <w:rsid w:val="004525D3"/>
    <w:rsid w:val="004528BA"/>
    <w:rsid w:val="00452D4F"/>
    <w:rsid w:val="00453786"/>
    <w:rsid w:val="0045425B"/>
    <w:rsid w:val="00454EE0"/>
    <w:rsid w:val="00455502"/>
    <w:rsid w:val="0045598D"/>
    <w:rsid w:val="00456364"/>
    <w:rsid w:val="00456E29"/>
    <w:rsid w:val="004572E4"/>
    <w:rsid w:val="00457A7E"/>
    <w:rsid w:val="00460528"/>
    <w:rsid w:val="004608B9"/>
    <w:rsid w:val="00461001"/>
    <w:rsid w:val="00461D4A"/>
    <w:rsid w:val="004620EB"/>
    <w:rsid w:val="004625A0"/>
    <w:rsid w:val="004639FF"/>
    <w:rsid w:val="00464799"/>
    <w:rsid w:val="00464862"/>
    <w:rsid w:val="00464BFD"/>
    <w:rsid w:val="004654EC"/>
    <w:rsid w:val="00465D17"/>
    <w:rsid w:val="0046609D"/>
    <w:rsid w:val="00466A6E"/>
    <w:rsid w:val="00466AA8"/>
    <w:rsid w:val="0046721D"/>
    <w:rsid w:val="0047000E"/>
    <w:rsid w:val="00470CBC"/>
    <w:rsid w:val="00471606"/>
    <w:rsid w:val="0047191E"/>
    <w:rsid w:val="00471BBF"/>
    <w:rsid w:val="00471C26"/>
    <w:rsid w:val="004727BA"/>
    <w:rsid w:val="0047324F"/>
    <w:rsid w:val="0047329F"/>
    <w:rsid w:val="00473489"/>
    <w:rsid w:val="0047430E"/>
    <w:rsid w:val="00474DEC"/>
    <w:rsid w:val="00476AD8"/>
    <w:rsid w:val="00476D14"/>
    <w:rsid w:val="00477066"/>
    <w:rsid w:val="004779BD"/>
    <w:rsid w:val="00480575"/>
    <w:rsid w:val="00480ABB"/>
    <w:rsid w:val="004811A2"/>
    <w:rsid w:val="00481F57"/>
    <w:rsid w:val="00482184"/>
    <w:rsid w:val="004829D6"/>
    <w:rsid w:val="00483023"/>
    <w:rsid w:val="00483041"/>
    <w:rsid w:val="00483A97"/>
    <w:rsid w:val="004840A7"/>
    <w:rsid w:val="004852F1"/>
    <w:rsid w:val="004854CB"/>
    <w:rsid w:val="00485C1B"/>
    <w:rsid w:val="004867FD"/>
    <w:rsid w:val="00486AB5"/>
    <w:rsid w:val="0048746C"/>
    <w:rsid w:val="004874D4"/>
    <w:rsid w:val="004878AC"/>
    <w:rsid w:val="00487B1E"/>
    <w:rsid w:val="00490B15"/>
    <w:rsid w:val="00491CBB"/>
    <w:rsid w:val="004920CD"/>
    <w:rsid w:val="0049231D"/>
    <w:rsid w:val="00492419"/>
    <w:rsid w:val="00492C14"/>
    <w:rsid w:val="00492CEE"/>
    <w:rsid w:val="00492D5E"/>
    <w:rsid w:val="0049344E"/>
    <w:rsid w:val="00493811"/>
    <w:rsid w:val="00494439"/>
    <w:rsid w:val="004944D3"/>
    <w:rsid w:val="004944E3"/>
    <w:rsid w:val="004946BA"/>
    <w:rsid w:val="004949F7"/>
    <w:rsid w:val="0049519D"/>
    <w:rsid w:val="004951DB"/>
    <w:rsid w:val="00495273"/>
    <w:rsid w:val="004955A2"/>
    <w:rsid w:val="004955C7"/>
    <w:rsid w:val="00496A0B"/>
    <w:rsid w:val="004971B3"/>
    <w:rsid w:val="00497C2C"/>
    <w:rsid w:val="00497C36"/>
    <w:rsid w:val="00497D52"/>
    <w:rsid w:val="00497D5A"/>
    <w:rsid w:val="004A0EE1"/>
    <w:rsid w:val="004A117E"/>
    <w:rsid w:val="004A1679"/>
    <w:rsid w:val="004A174F"/>
    <w:rsid w:val="004A1A72"/>
    <w:rsid w:val="004A25A0"/>
    <w:rsid w:val="004A265D"/>
    <w:rsid w:val="004A2781"/>
    <w:rsid w:val="004A2BBA"/>
    <w:rsid w:val="004A3470"/>
    <w:rsid w:val="004A4198"/>
    <w:rsid w:val="004A4337"/>
    <w:rsid w:val="004A5D15"/>
    <w:rsid w:val="004A5FEF"/>
    <w:rsid w:val="004A6115"/>
    <w:rsid w:val="004A63E8"/>
    <w:rsid w:val="004A6E7A"/>
    <w:rsid w:val="004A7875"/>
    <w:rsid w:val="004A7A6A"/>
    <w:rsid w:val="004B010B"/>
    <w:rsid w:val="004B0DAA"/>
    <w:rsid w:val="004B14EF"/>
    <w:rsid w:val="004B1753"/>
    <w:rsid w:val="004B1AD1"/>
    <w:rsid w:val="004B260C"/>
    <w:rsid w:val="004B2E35"/>
    <w:rsid w:val="004B3061"/>
    <w:rsid w:val="004B439D"/>
    <w:rsid w:val="004B43E9"/>
    <w:rsid w:val="004B4671"/>
    <w:rsid w:val="004B47C2"/>
    <w:rsid w:val="004B496C"/>
    <w:rsid w:val="004B4AA4"/>
    <w:rsid w:val="004B5029"/>
    <w:rsid w:val="004B61C0"/>
    <w:rsid w:val="004B788A"/>
    <w:rsid w:val="004B7C53"/>
    <w:rsid w:val="004B7DB2"/>
    <w:rsid w:val="004B7E06"/>
    <w:rsid w:val="004B7E39"/>
    <w:rsid w:val="004C0082"/>
    <w:rsid w:val="004C00FF"/>
    <w:rsid w:val="004C02E2"/>
    <w:rsid w:val="004C043A"/>
    <w:rsid w:val="004C0FB8"/>
    <w:rsid w:val="004C1111"/>
    <w:rsid w:val="004C1E27"/>
    <w:rsid w:val="004C2025"/>
    <w:rsid w:val="004C27B7"/>
    <w:rsid w:val="004C2973"/>
    <w:rsid w:val="004C36C3"/>
    <w:rsid w:val="004C4421"/>
    <w:rsid w:val="004C59BD"/>
    <w:rsid w:val="004C59DE"/>
    <w:rsid w:val="004C5D18"/>
    <w:rsid w:val="004C5DAA"/>
    <w:rsid w:val="004C7E72"/>
    <w:rsid w:val="004D039B"/>
    <w:rsid w:val="004D03DE"/>
    <w:rsid w:val="004D1574"/>
    <w:rsid w:val="004D1A18"/>
    <w:rsid w:val="004D1C9B"/>
    <w:rsid w:val="004D20AE"/>
    <w:rsid w:val="004D3F3A"/>
    <w:rsid w:val="004D4007"/>
    <w:rsid w:val="004D417B"/>
    <w:rsid w:val="004D4268"/>
    <w:rsid w:val="004D458A"/>
    <w:rsid w:val="004D52BE"/>
    <w:rsid w:val="004D5848"/>
    <w:rsid w:val="004D611F"/>
    <w:rsid w:val="004D6EF0"/>
    <w:rsid w:val="004D7563"/>
    <w:rsid w:val="004D7BC6"/>
    <w:rsid w:val="004D7D09"/>
    <w:rsid w:val="004D7F65"/>
    <w:rsid w:val="004E01A6"/>
    <w:rsid w:val="004E08A3"/>
    <w:rsid w:val="004E0E9B"/>
    <w:rsid w:val="004E11E9"/>
    <w:rsid w:val="004E1B09"/>
    <w:rsid w:val="004E2626"/>
    <w:rsid w:val="004E43DF"/>
    <w:rsid w:val="004E469B"/>
    <w:rsid w:val="004E4785"/>
    <w:rsid w:val="004E528C"/>
    <w:rsid w:val="004E5372"/>
    <w:rsid w:val="004E5407"/>
    <w:rsid w:val="004E65B6"/>
    <w:rsid w:val="004E6CF9"/>
    <w:rsid w:val="004E7C15"/>
    <w:rsid w:val="004F003B"/>
    <w:rsid w:val="004F0094"/>
    <w:rsid w:val="004F02D2"/>
    <w:rsid w:val="004F043E"/>
    <w:rsid w:val="004F13B0"/>
    <w:rsid w:val="004F19DE"/>
    <w:rsid w:val="004F2299"/>
    <w:rsid w:val="004F2A9E"/>
    <w:rsid w:val="004F2B55"/>
    <w:rsid w:val="004F31C8"/>
    <w:rsid w:val="004F33C8"/>
    <w:rsid w:val="004F3752"/>
    <w:rsid w:val="004F3889"/>
    <w:rsid w:val="004F3926"/>
    <w:rsid w:val="004F3B6C"/>
    <w:rsid w:val="004F3EAE"/>
    <w:rsid w:val="004F4670"/>
    <w:rsid w:val="004F4D85"/>
    <w:rsid w:val="004F6063"/>
    <w:rsid w:val="004F6123"/>
    <w:rsid w:val="004F61B8"/>
    <w:rsid w:val="00500693"/>
    <w:rsid w:val="00500918"/>
    <w:rsid w:val="005009F3"/>
    <w:rsid w:val="00500D96"/>
    <w:rsid w:val="00500DD2"/>
    <w:rsid w:val="00500F95"/>
    <w:rsid w:val="0050154A"/>
    <w:rsid w:val="005016E8"/>
    <w:rsid w:val="005018A0"/>
    <w:rsid w:val="00501B01"/>
    <w:rsid w:val="005022AC"/>
    <w:rsid w:val="005022E8"/>
    <w:rsid w:val="005028BA"/>
    <w:rsid w:val="00503404"/>
    <w:rsid w:val="005038BB"/>
    <w:rsid w:val="00503AEB"/>
    <w:rsid w:val="0050423C"/>
    <w:rsid w:val="00504ECD"/>
    <w:rsid w:val="00505FC9"/>
    <w:rsid w:val="00506028"/>
    <w:rsid w:val="00506508"/>
    <w:rsid w:val="00506D8F"/>
    <w:rsid w:val="00506F5E"/>
    <w:rsid w:val="00507106"/>
    <w:rsid w:val="00510000"/>
    <w:rsid w:val="00510411"/>
    <w:rsid w:val="0051190D"/>
    <w:rsid w:val="00511D1A"/>
    <w:rsid w:val="00512F1E"/>
    <w:rsid w:val="00512FC3"/>
    <w:rsid w:val="005138AF"/>
    <w:rsid w:val="00513A0B"/>
    <w:rsid w:val="00513A6E"/>
    <w:rsid w:val="00513E51"/>
    <w:rsid w:val="00514865"/>
    <w:rsid w:val="00515210"/>
    <w:rsid w:val="00516198"/>
    <w:rsid w:val="00517B2A"/>
    <w:rsid w:val="0052054A"/>
    <w:rsid w:val="00520CD8"/>
    <w:rsid w:val="00521060"/>
    <w:rsid w:val="00521D87"/>
    <w:rsid w:val="005220E2"/>
    <w:rsid w:val="005229A1"/>
    <w:rsid w:val="00524249"/>
    <w:rsid w:val="00526712"/>
    <w:rsid w:val="005268AB"/>
    <w:rsid w:val="00526B15"/>
    <w:rsid w:val="005274DB"/>
    <w:rsid w:val="00527B04"/>
    <w:rsid w:val="00527CC5"/>
    <w:rsid w:val="00530977"/>
    <w:rsid w:val="005309F0"/>
    <w:rsid w:val="00530BEB"/>
    <w:rsid w:val="00531920"/>
    <w:rsid w:val="00531B0C"/>
    <w:rsid w:val="0053218B"/>
    <w:rsid w:val="00534153"/>
    <w:rsid w:val="005350A1"/>
    <w:rsid w:val="0053523A"/>
    <w:rsid w:val="00535258"/>
    <w:rsid w:val="005362AD"/>
    <w:rsid w:val="00536620"/>
    <w:rsid w:val="0053667F"/>
    <w:rsid w:val="0054052E"/>
    <w:rsid w:val="005409DB"/>
    <w:rsid w:val="0054265A"/>
    <w:rsid w:val="00543441"/>
    <w:rsid w:val="00543501"/>
    <w:rsid w:val="00543C1E"/>
    <w:rsid w:val="00543F96"/>
    <w:rsid w:val="00544DED"/>
    <w:rsid w:val="005455B4"/>
    <w:rsid w:val="005456F9"/>
    <w:rsid w:val="00545707"/>
    <w:rsid w:val="00546543"/>
    <w:rsid w:val="005466B6"/>
    <w:rsid w:val="00546B08"/>
    <w:rsid w:val="0054701B"/>
    <w:rsid w:val="00547683"/>
    <w:rsid w:val="00547E90"/>
    <w:rsid w:val="0055007B"/>
    <w:rsid w:val="00550120"/>
    <w:rsid w:val="0055034B"/>
    <w:rsid w:val="005506B2"/>
    <w:rsid w:val="00550F78"/>
    <w:rsid w:val="0055105C"/>
    <w:rsid w:val="005510B6"/>
    <w:rsid w:val="005514AE"/>
    <w:rsid w:val="00551622"/>
    <w:rsid w:val="005517C2"/>
    <w:rsid w:val="005520B6"/>
    <w:rsid w:val="005524DB"/>
    <w:rsid w:val="00552BD4"/>
    <w:rsid w:val="0055300D"/>
    <w:rsid w:val="005534DC"/>
    <w:rsid w:val="00553695"/>
    <w:rsid w:val="00553B3A"/>
    <w:rsid w:val="00553F48"/>
    <w:rsid w:val="00553FEC"/>
    <w:rsid w:val="00554C1E"/>
    <w:rsid w:val="00555873"/>
    <w:rsid w:val="00555944"/>
    <w:rsid w:val="00555A0D"/>
    <w:rsid w:val="00556893"/>
    <w:rsid w:val="00556CEE"/>
    <w:rsid w:val="00556E2D"/>
    <w:rsid w:val="00556FFF"/>
    <w:rsid w:val="00557181"/>
    <w:rsid w:val="00557DF2"/>
    <w:rsid w:val="005600A5"/>
    <w:rsid w:val="00560920"/>
    <w:rsid w:val="00560A38"/>
    <w:rsid w:val="00560A66"/>
    <w:rsid w:val="005610A9"/>
    <w:rsid w:val="005618BC"/>
    <w:rsid w:val="00561E0A"/>
    <w:rsid w:val="00562546"/>
    <w:rsid w:val="0056264E"/>
    <w:rsid w:val="00562AEC"/>
    <w:rsid w:val="0056367D"/>
    <w:rsid w:val="005639DB"/>
    <w:rsid w:val="00563AF3"/>
    <w:rsid w:val="00566077"/>
    <w:rsid w:val="00567A17"/>
    <w:rsid w:val="00567CBE"/>
    <w:rsid w:val="00570F14"/>
    <w:rsid w:val="00571C63"/>
    <w:rsid w:val="00572646"/>
    <w:rsid w:val="005727F8"/>
    <w:rsid w:val="00572A96"/>
    <w:rsid w:val="00572BA6"/>
    <w:rsid w:val="00573CF8"/>
    <w:rsid w:val="00574F10"/>
    <w:rsid w:val="0057503C"/>
    <w:rsid w:val="00575E96"/>
    <w:rsid w:val="00576993"/>
    <w:rsid w:val="00577AE0"/>
    <w:rsid w:val="00580AA0"/>
    <w:rsid w:val="00580CC1"/>
    <w:rsid w:val="00581062"/>
    <w:rsid w:val="0058143E"/>
    <w:rsid w:val="005814AD"/>
    <w:rsid w:val="005817DB"/>
    <w:rsid w:val="005817FC"/>
    <w:rsid w:val="0058191D"/>
    <w:rsid w:val="00581F33"/>
    <w:rsid w:val="00582AF7"/>
    <w:rsid w:val="00583210"/>
    <w:rsid w:val="005833C1"/>
    <w:rsid w:val="005836ED"/>
    <w:rsid w:val="00583B7F"/>
    <w:rsid w:val="00583E5D"/>
    <w:rsid w:val="00583F46"/>
    <w:rsid w:val="005842DE"/>
    <w:rsid w:val="005843D9"/>
    <w:rsid w:val="005844FA"/>
    <w:rsid w:val="00585F5A"/>
    <w:rsid w:val="0058655F"/>
    <w:rsid w:val="005865B1"/>
    <w:rsid w:val="00586663"/>
    <w:rsid w:val="005869E4"/>
    <w:rsid w:val="0058771F"/>
    <w:rsid w:val="00587A51"/>
    <w:rsid w:val="00587FDA"/>
    <w:rsid w:val="005901FD"/>
    <w:rsid w:val="00590215"/>
    <w:rsid w:val="0059023D"/>
    <w:rsid w:val="00590A8A"/>
    <w:rsid w:val="00591299"/>
    <w:rsid w:val="005916F0"/>
    <w:rsid w:val="00591B80"/>
    <w:rsid w:val="00592207"/>
    <w:rsid w:val="00592925"/>
    <w:rsid w:val="00592DF0"/>
    <w:rsid w:val="00593827"/>
    <w:rsid w:val="00593C14"/>
    <w:rsid w:val="005944E6"/>
    <w:rsid w:val="00595278"/>
    <w:rsid w:val="0059561F"/>
    <w:rsid w:val="005964F3"/>
    <w:rsid w:val="00596828"/>
    <w:rsid w:val="00596CFB"/>
    <w:rsid w:val="00596EF0"/>
    <w:rsid w:val="00596F4B"/>
    <w:rsid w:val="00597314"/>
    <w:rsid w:val="005979D4"/>
    <w:rsid w:val="00597C10"/>
    <w:rsid w:val="005A0822"/>
    <w:rsid w:val="005A0AA0"/>
    <w:rsid w:val="005A0BCE"/>
    <w:rsid w:val="005A1003"/>
    <w:rsid w:val="005A1043"/>
    <w:rsid w:val="005A14DE"/>
    <w:rsid w:val="005A1546"/>
    <w:rsid w:val="005A1F9C"/>
    <w:rsid w:val="005A3195"/>
    <w:rsid w:val="005A36B2"/>
    <w:rsid w:val="005A3D15"/>
    <w:rsid w:val="005A44BC"/>
    <w:rsid w:val="005A468B"/>
    <w:rsid w:val="005A532B"/>
    <w:rsid w:val="005A6C77"/>
    <w:rsid w:val="005A794F"/>
    <w:rsid w:val="005A7984"/>
    <w:rsid w:val="005A7E58"/>
    <w:rsid w:val="005B096F"/>
    <w:rsid w:val="005B0D0E"/>
    <w:rsid w:val="005B1039"/>
    <w:rsid w:val="005B14DD"/>
    <w:rsid w:val="005B18B7"/>
    <w:rsid w:val="005B1C8F"/>
    <w:rsid w:val="005B1ED3"/>
    <w:rsid w:val="005B2193"/>
    <w:rsid w:val="005B2277"/>
    <w:rsid w:val="005B25C2"/>
    <w:rsid w:val="005B3466"/>
    <w:rsid w:val="005B3C5A"/>
    <w:rsid w:val="005B3F1C"/>
    <w:rsid w:val="005B40B3"/>
    <w:rsid w:val="005B4589"/>
    <w:rsid w:val="005B5ADA"/>
    <w:rsid w:val="005B5CFE"/>
    <w:rsid w:val="005B6A3C"/>
    <w:rsid w:val="005B6F88"/>
    <w:rsid w:val="005B7883"/>
    <w:rsid w:val="005B78CB"/>
    <w:rsid w:val="005B7B75"/>
    <w:rsid w:val="005B7DED"/>
    <w:rsid w:val="005C1917"/>
    <w:rsid w:val="005C1EB8"/>
    <w:rsid w:val="005C26EF"/>
    <w:rsid w:val="005C283A"/>
    <w:rsid w:val="005C3733"/>
    <w:rsid w:val="005C3DFB"/>
    <w:rsid w:val="005C4280"/>
    <w:rsid w:val="005C4608"/>
    <w:rsid w:val="005C4845"/>
    <w:rsid w:val="005C4BEB"/>
    <w:rsid w:val="005C4D3C"/>
    <w:rsid w:val="005C6D3D"/>
    <w:rsid w:val="005D0513"/>
    <w:rsid w:val="005D1213"/>
    <w:rsid w:val="005D158D"/>
    <w:rsid w:val="005D194D"/>
    <w:rsid w:val="005D2781"/>
    <w:rsid w:val="005D2AE2"/>
    <w:rsid w:val="005D3486"/>
    <w:rsid w:val="005D390B"/>
    <w:rsid w:val="005D3AA4"/>
    <w:rsid w:val="005D48AC"/>
    <w:rsid w:val="005D4A94"/>
    <w:rsid w:val="005D4F31"/>
    <w:rsid w:val="005D5345"/>
    <w:rsid w:val="005D53CF"/>
    <w:rsid w:val="005D556C"/>
    <w:rsid w:val="005D69F5"/>
    <w:rsid w:val="005D781F"/>
    <w:rsid w:val="005D7A0F"/>
    <w:rsid w:val="005D7D12"/>
    <w:rsid w:val="005D7DC6"/>
    <w:rsid w:val="005E0F2E"/>
    <w:rsid w:val="005E1154"/>
    <w:rsid w:val="005E2401"/>
    <w:rsid w:val="005E2935"/>
    <w:rsid w:val="005E2DB3"/>
    <w:rsid w:val="005E2EDF"/>
    <w:rsid w:val="005E30BF"/>
    <w:rsid w:val="005E36A9"/>
    <w:rsid w:val="005E4B80"/>
    <w:rsid w:val="005E5CF7"/>
    <w:rsid w:val="005E5FC8"/>
    <w:rsid w:val="005E5FDF"/>
    <w:rsid w:val="005E6830"/>
    <w:rsid w:val="005E6D56"/>
    <w:rsid w:val="005E6FD4"/>
    <w:rsid w:val="005E7B14"/>
    <w:rsid w:val="005F045E"/>
    <w:rsid w:val="005F0788"/>
    <w:rsid w:val="005F0A56"/>
    <w:rsid w:val="005F0A89"/>
    <w:rsid w:val="005F0B39"/>
    <w:rsid w:val="005F0DCF"/>
    <w:rsid w:val="005F130E"/>
    <w:rsid w:val="005F1DB6"/>
    <w:rsid w:val="005F2485"/>
    <w:rsid w:val="005F3530"/>
    <w:rsid w:val="005F4BAD"/>
    <w:rsid w:val="005F4F8F"/>
    <w:rsid w:val="005F54D2"/>
    <w:rsid w:val="005F554A"/>
    <w:rsid w:val="005F6490"/>
    <w:rsid w:val="005F6A37"/>
    <w:rsid w:val="005F6F49"/>
    <w:rsid w:val="005F777B"/>
    <w:rsid w:val="0060028B"/>
    <w:rsid w:val="00600971"/>
    <w:rsid w:val="0060130D"/>
    <w:rsid w:val="0060199C"/>
    <w:rsid w:val="00601AA5"/>
    <w:rsid w:val="00601E38"/>
    <w:rsid w:val="00602006"/>
    <w:rsid w:val="006022F7"/>
    <w:rsid w:val="00602305"/>
    <w:rsid w:val="006026A2"/>
    <w:rsid w:val="0060275F"/>
    <w:rsid w:val="006027BB"/>
    <w:rsid w:val="006029D4"/>
    <w:rsid w:val="00603014"/>
    <w:rsid w:val="00603117"/>
    <w:rsid w:val="006039F8"/>
    <w:rsid w:val="00603C71"/>
    <w:rsid w:val="00604138"/>
    <w:rsid w:val="00604301"/>
    <w:rsid w:val="00604AE5"/>
    <w:rsid w:val="00605484"/>
    <w:rsid w:val="00605627"/>
    <w:rsid w:val="00606C55"/>
    <w:rsid w:val="00606CF9"/>
    <w:rsid w:val="00606E49"/>
    <w:rsid w:val="00607188"/>
    <w:rsid w:val="0060735D"/>
    <w:rsid w:val="00610124"/>
    <w:rsid w:val="00610403"/>
    <w:rsid w:val="00610A4C"/>
    <w:rsid w:val="00610AC2"/>
    <w:rsid w:val="00610E00"/>
    <w:rsid w:val="00611215"/>
    <w:rsid w:val="0061154C"/>
    <w:rsid w:val="006115F2"/>
    <w:rsid w:val="006126EB"/>
    <w:rsid w:val="00612AF8"/>
    <w:rsid w:val="00613032"/>
    <w:rsid w:val="00613645"/>
    <w:rsid w:val="0061378E"/>
    <w:rsid w:val="00613AAA"/>
    <w:rsid w:val="00614D0B"/>
    <w:rsid w:val="0061548B"/>
    <w:rsid w:val="0061574E"/>
    <w:rsid w:val="00615AEF"/>
    <w:rsid w:val="0061766C"/>
    <w:rsid w:val="0062166D"/>
    <w:rsid w:val="00621B13"/>
    <w:rsid w:val="00621CBC"/>
    <w:rsid w:val="006226CC"/>
    <w:rsid w:val="006234DB"/>
    <w:rsid w:val="006237B0"/>
    <w:rsid w:val="00623B9F"/>
    <w:rsid w:val="00623E61"/>
    <w:rsid w:val="00623F40"/>
    <w:rsid w:val="006245EB"/>
    <w:rsid w:val="00624B61"/>
    <w:rsid w:val="00624F17"/>
    <w:rsid w:val="00624F74"/>
    <w:rsid w:val="00625A0F"/>
    <w:rsid w:val="00625C09"/>
    <w:rsid w:val="00625C9C"/>
    <w:rsid w:val="006267C9"/>
    <w:rsid w:val="006267F6"/>
    <w:rsid w:val="00626AD5"/>
    <w:rsid w:val="00626C0E"/>
    <w:rsid w:val="00626E92"/>
    <w:rsid w:val="00627BA2"/>
    <w:rsid w:val="00630145"/>
    <w:rsid w:val="00630633"/>
    <w:rsid w:val="00630AED"/>
    <w:rsid w:val="00630D75"/>
    <w:rsid w:val="00631694"/>
    <w:rsid w:val="00631E9C"/>
    <w:rsid w:val="00632CF5"/>
    <w:rsid w:val="00632FD9"/>
    <w:rsid w:val="0063427D"/>
    <w:rsid w:val="006343D5"/>
    <w:rsid w:val="0063469A"/>
    <w:rsid w:val="006346AD"/>
    <w:rsid w:val="00635787"/>
    <w:rsid w:val="006358F3"/>
    <w:rsid w:val="00635999"/>
    <w:rsid w:val="0063644D"/>
    <w:rsid w:val="00636980"/>
    <w:rsid w:val="0064071F"/>
    <w:rsid w:val="00640B2C"/>
    <w:rsid w:val="00640D44"/>
    <w:rsid w:val="0064151B"/>
    <w:rsid w:val="00641F26"/>
    <w:rsid w:val="00642B93"/>
    <w:rsid w:val="00642EB0"/>
    <w:rsid w:val="006430CB"/>
    <w:rsid w:val="006447BF"/>
    <w:rsid w:val="0064487F"/>
    <w:rsid w:val="00644E86"/>
    <w:rsid w:val="006452D4"/>
    <w:rsid w:val="006452E9"/>
    <w:rsid w:val="00645876"/>
    <w:rsid w:val="00645C53"/>
    <w:rsid w:val="006465D0"/>
    <w:rsid w:val="006466A7"/>
    <w:rsid w:val="0064690A"/>
    <w:rsid w:val="00647867"/>
    <w:rsid w:val="006500D0"/>
    <w:rsid w:val="00650123"/>
    <w:rsid w:val="006504F5"/>
    <w:rsid w:val="00650C82"/>
    <w:rsid w:val="00650D55"/>
    <w:rsid w:val="006523A3"/>
    <w:rsid w:val="00652D3F"/>
    <w:rsid w:val="00652DB3"/>
    <w:rsid w:val="00652E7B"/>
    <w:rsid w:val="00653015"/>
    <w:rsid w:val="00653582"/>
    <w:rsid w:val="00653686"/>
    <w:rsid w:val="006536EF"/>
    <w:rsid w:val="00653AFE"/>
    <w:rsid w:val="00654941"/>
    <w:rsid w:val="0065580A"/>
    <w:rsid w:val="00655BA3"/>
    <w:rsid w:val="00656B7F"/>
    <w:rsid w:val="006575F3"/>
    <w:rsid w:val="00657733"/>
    <w:rsid w:val="0065781C"/>
    <w:rsid w:val="00657A3D"/>
    <w:rsid w:val="00660368"/>
    <w:rsid w:val="00660A49"/>
    <w:rsid w:val="00660B99"/>
    <w:rsid w:val="00660BC2"/>
    <w:rsid w:val="00661754"/>
    <w:rsid w:val="00661A15"/>
    <w:rsid w:val="00661C06"/>
    <w:rsid w:val="0066288E"/>
    <w:rsid w:val="0066380D"/>
    <w:rsid w:val="006647AA"/>
    <w:rsid w:val="006649EB"/>
    <w:rsid w:val="00664CEF"/>
    <w:rsid w:val="0066508E"/>
    <w:rsid w:val="006659B9"/>
    <w:rsid w:val="00665A44"/>
    <w:rsid w:val="0066641E"/>
    <w:rsid w:val="00666953"/>
    <w:rsid w:val="00666EC7"/>
    <w:rsid w:val="00667647"/>
    <w:rsid w:val="00667DBF"/>
    <w:rsid w:val="00670B66"/>
    <w:rsid w:val="00670C04"/>
    <w:rsid w:val="00670C0E"/>
    <w:rsid w:val="00671B1D"/>
    <w:rsid w:val="00673094"/>
    <w:rsid w:val="00673114"/>
    <w:rsid w:val="00674012"/>
    <w:rsid w:val="00674D3B"/>
    <w:rsid w:val="00674FC0"/>
    <w:rsid w:val="00675120"/>
    <w:rsid w:val="00675498"/>
    <w:rsid w:val="00675569"/>
    <w:rsid w:val="0067582F"/>
    <w:rsid w:val="00675E39"/>
    <w:rsid w:val="006763EC"/>
    <w:rsid w:val="00676C5A"/>
    <w:rsid w:val="00676EC0"/>
    <w:rsid w:val="00677057"/>
    <w:rsid w:val="00680D2C"/>
    <w:rsid w:val="0068168E"/>
    <w:rsid w:val="00681CF5"/>
    <w:rsid w:val="006826C0"/>
    <w:rsid w:val="00684BEF"/>
    <w:rsid w:val="00685A17"/>
    <w:rsid w:val="00686098"/>
    <w:rsid w:val="00686A79"/>
    <w:rsid w:val="0068743C"/>
    <w:rsid w:val="00690650"/>
    <w:rsid w:val="0069075E"/>
    <w:rsid w:val="00690FE3"/>
    <w:rsid w:val="00691797"/>
    <w:rsid w:val="0069179E"/>
    <w:rsid w:val="00691C8C"/>
    <w:rsid w:val="00694037"/>
    <w:rsid w:val="00695AE8"/>
    <w:rsid w:val="00696823"/>
    <w:rsid w:val="00696A87"/>
    <w:rsid w:val="00697861"/>
    <w:rsid w:val="00697CA5"/>
    <w:rsid w:val="006A00A7"/>
    <w:rsid w:val="006A0624"/>
    <w:rsid w:val="006A0756"/>
    <w:rsid w:val="006A0BCD"/>
    <w:rsid w:val="006A19FC"/>
    <w:rsid w:val="006A2080"/>
    <w:rsid w:val="006A2106"/>
    <w:rsid w:val="006A2935"/>
    <w:rsid w:val="006A34CC"/>
    <w:rsid w:val="006A35E4"/>
    <w:rsid w:val="006A360F"/>
    <w:rsid w:val="006A49A2"/>
    <w:rsid w:val="006A5195"/>
    <w:rsid w:val="006A52D9"/>
    <w:rsid w:val="006A587C"/>
    <w:rsid w:val="006A5BDD"/>
    <w:rsid w:val="006A5E0B"/>
    <w:rsid w:val="006A61E4"/>
    <w:rsid w:val="006A68E5"/>
    <w:rsid w:val="006A7381"/>
    <w:rsid w:val="006A7724"/>
    <w:rsid w:val="006B02AA"/>
    <w:rsid w:val="006B0F72"/>
    <w:rsid w:val="006B15E2"/>
    <w:rsid w:val="006B241E"/>
    <w:rsid w:val="006B4767"/>
    <w:rsid w:val="006B4935"/>
    <w:rsid w:val="006B4CD5"/>
    <w:rsid w:val="006B55CB"/>
    <w:rsid w:val="006B62FF"/>
    <w:rsid w:val="006B7167"/>
    <w:rsid w:val="006B7869"/>
    <w:rsid w:val="006B7E0A"/>
    <w:rsid w:val="006B7F16"/>
    <w:rsid w:val="006C04E9"/>
    <w:rsid w:val="006C0B3E"/>
    <w:rsid w:val="006C0F44"/>
    <w:rsid w:val="006C1EC9"/>
    <w:rsid w:val="006C2967"/>
    <w:rsid w:val="006C2AFF"/>
    <w:rsid w:val="006C3F1E"/>
    <w:rsid w:val="006C3F9E"/>
    <w:rsid w:val="006C4FB5"/>
    <w:rsid w:val="006C50FB"/>
    <w:rsid w:val="006C51AF"/>
    <w:rsid w:val="006C5560"/>
    <w:rsid w:val="006C64E4"/>
    <w:rsid w:val="006C674E"/>
    <w:rsid w:val="006D0A31"/>
    <w:rsid w:val="006D116C"/>
    <w:rsid w:val="006D11BE"/>
    <w:rsid w:val="006D1B8F"/>
    <w:rsid w:val="006D2DBB"/>
    <w:rsid w:val="006D3CDF"/>
    <w:rsid w:val="006D4516"/>
    <w:rsid w:val="006D46D3"/>
    <w:rsid w:val="006D598B"/>
    <w:rsid w:val="006D5CBC"/>
    <w:rsid w:val="006D693B"/>
    <w:rsid w:val="006D6994"/>
    <w:rsid w:val="006D6DF3"/>
    <w:rsid w:val="006D74C7"/>
    <w:rsid w:val="006E0416"/>
    <w:rsid w:val="006E04EB"/>
    <w:rsid w:val="006E1562"/>
    <w:rsid w:val="006E18FA"/>
    <w:rsid w:val="006E1C56"/>
    <w:rsid w:val="006E22BC"/>
    <w:rsid w:val="006E2307"/>
    <w:rsid w:val="006E32E8"/>
    <w:rsid w:val="006E3680"/>
    <w:rsid w:val="006E4666"/>
    <w:rsid w:val="006E5589"/>
    <w:rsid w:val="006E5914"/>
    <w:rsid w:val="006E5A36"/>
    <w:rsid w:val="006E5AA0"/>
    <w:rsid w:val="006E61EA"/>
    <w:rsid w:val="006E6883"/>
    <w:rsid w:val="006E6BF0"/>
    <w:rsid w:val="006E7197"/>
    <w:rsid w:val="006E74E4"/>
    <w:rsid w:val="006E77C7"/>
    <w:rsid w:val="006F03CE"/>
    <w:rsid w:val="006F0DD8"/>
    <w:rsid w:val="006F1A25"/>
    <w:rsid w:val="006F1A3C"/>
    <w:rsid w:val="006F1D7D"/>
    <w:rsid w:val="006F2FD4"/>
    <w:rsid w:val="006F359A"/>
    <w:rsid w:val="006F3EE3"/>
    <w:rsid w:val="006F46D2"/>
    <w:rsid w:val="006F4742"/>
    <w:rsid w:val="006F4E18"/>
    <w:rsid w:val="006F5BE8"/>
    <w:rsid w:val="006F5E61"/>
    <w:rsid w:val="006F63B9"/>
    <w:rsid w:val="006F698E"/>
    <w:rsid w:val="006F7527"/>
    <w:rsid w:val="0070037D"/>
    <w:rsid w:val="00700AF3"/>
    <w:rsid w:val="007013C1"/>
    <w:rsid w:val="0070159C"/>
    <w:rsid w:val="00701CF5"/>
    <w:rsid w:val="007021BF"/>
    <w:rsid w:val="0070235B"/>
    <w:rsid w:val="00702BB0"/>
    <w:rsid w:val="00703177"/>
    <w:rsid w:val="00703381"/>
    <w:rsid w:val="0070362F"/>
    <w:rsid w:val="0070385F"/>
    <w:rsid w:val="00704730"/>
    <w:rsid w:val="00704833"/>
    <w:rsid w:val="00704B96"/>
    <w:rsid w:val="007050AA"/>
    <w:rsid w:val="007055C5"/>
    <w:rsid w:val="007056DF"/>
    <w:rsid w:val="007063C3"/>
    <w:rsid w:val="007066F9"/>
    <w:rsid w:val="0071080C"/>
    <w:rsid w:val="007110B0"/>
    <w:rsid w:val="0071167C"/>
    <w:rsid w:val="00711B6D"/>
    <w:rsid w:val="00711EE3"/>
    <w:rsid w:val="00712588"/>
    <w:rsid w:val="0071299F"/>
    <w:rsid w:val="00712C9E"/>
    <w:rsid w:val="00712FF6"/>
    <w:rsid w:val="0071322C"/>
    <w:rsid w:val="00713F20"/>
    <w:rsid w:val="0071406C"/>
    <w:rsid w:val="007145ED"/>
    <w:rsid w:val="00714E32"/>
    <w:rsid w:val="007158D7"/>
    <w:rsid w:val="00715C5D"/>
    <w:rsid w:val="00715D8F"/>
    <w:rsid w:val="00716125"/>
    <w:rsid w:val="0071618C"/>
    <w:rsid w:val="00720006"/>
    <w:rsid w:val="00720846"/>
    <w:rsid w:val="00722024"/>
    <w:rsid w:val="00722CCA"/>
    <w:rsid w:val="00723EEE"/>
    <w:rsid w:val="00724640"/>
    <w:rsid w:val="007248D3"/>
    <w:rsid w:val="00724A5A"/>
    <w:rsid w:val="00725109"/>
    <w:rsid w:val="0072538E"/>
    <w:rsid w:val="00725666"/>
    <w:rsid w:val="00725914"/>
    <w:rsid w:val="00725A3F"/>
    <w:rsid w:val="00725CC8"/>
    <w:rsid w:val="00725E2E"/>
    <w:rsid w:val="007266E5"/>
    <w:rsid w:val="00730E4A"/>
    <w:rsid w:val="00731A81"/>
    <w:rsid w:val="00731F1F"/>
    <w:rsid w:val="00732687"/>
    <w:rsid w:val="0073290D"/>
    <w:rsid w:val="00733C68"/>
    <w:rsid w:val="00734055"/>
    <w:rsid w:val="00734B69"/>
    <w:rsid w:val="00734BCD"/>
    <w:rsid w:val="00734D9B"/>
    <w:rsid w:val="00735755"/>
    <w:rsid w:val="00735A8A"/>
    <w:rsid w:val="00736185"/>
    <w:rsid w:val="00736428"/>
    <w:rsid w:val="007376E1"/>
    <w:rsid w:val="00737750"/>
    <w:rsid w:val="00737C90"/>
    <w:rsid w:val="0074001D"/>
    <w:rsid w:val="0074070A"/>
    <w:rsid w:val="00741963"/>
    <w:rsid w:val="00742BFE"/>
    <w:rsid w:val="00743215"/>
    <w:rsid w:val="007433A0"/>
    <w:rsid w:val="00743511"/>
    <w:rsid w:val="00743879"/>
    <w:rsid w:val="00743B15"/>
    <w:rsid w:val="00743D1F"/>
    <w:rsid w:val="00744355"/>
    <w:rsid w:val="0074459D"/>
    <w:rsid w:val="00744984"/>
    <w:rsid w:val="007457E3"/>
    <w:rsid w:val="00745A5A"/>
    <w:rsid w:val="00745C73"/>
    <w:rsid w:val="00745C74"/>
    <w:rsid w:val="00746038"/>
    <w:rsid w:val="00747907"/>
    <w:rsid w:val="00747BBD"/>
    <w:rsid w:val="00750104"/>
    <w:rsid w:val="00750B88"/>
    <w:rsid w:val="0075186F"/>
    <w:rsid w:val="007522F6"/>
    <w:rsid w:val="00752580"/>
    <w:rsid w:val="0075263F"/>
    <w:rsid w:val="0075276E"/>
    <w:rsid w:val="00752939"/>
    <w:rsid w:val="00753535"/>
    <w:rsid w:val="00753754"/>
    <w:rsid w:val="00753876"/>
    <w:rsid w:val="0075447F"/>
    <w:rsid w:val="00755172"/>
    <w:rsid w:val="007553F6"/>
    <w:rsid w:val="00755DB3"/>
    <w:rsid w:val="00756096"/>
    <w:rsid w:val="00756CB6"/>
    <w:rsid w:val="00757CF3"/>
    <w:rsid w:val="007605D5"/>
    <w:rsid w:val="00760717"/>
    <w:rsid w:val="00761004"/>
    <w:rsid w:val="00761A02"/>
    <w:rsid w:val="00761C7A"/>
    <w:rsid w:val="00763C4D"/>
    <w:rsid w:val="00764575"/>
    <w:rsid w:val="007658F1"/>
    <w:rsid w:val="00765ED0"/>
    <w:rsid w:val="00765FC5"/>
    <w:rsid w:val="00765FEA"/>
    <w:rsid w:val="0076600C"/>
    <w:rsid w:val="00766551"/>
    <w:rsid w:val="00766D4A"/>
    <w:rsid w:val="00767077"/>
    <w:rsid w:val="00767838"/>
    <w:rsid w:val="00767988"/>
    <w:rsid w:val="00767B31"/>
    <w:rsid w:val="00767EF7"/>
    <w:rsid w:val="007708C9"/>
    <w:rsid w:val="00771035"/>
    <w:rsid w:val="00771110"/>
    <w:rsid w:val="00771366"/>
    <w:rsid w:val="0077151D"/>
    <w:rsid w:val="00771AC5"/>
    <w:rsid w:val="00771E3D"/>
    <w:rsid w:val="007720EC"/>
    <w:rsid w:val="00772406"/>
    <w:rsid w:val="00772492"/>
    <w:rsid w:val="007734EF"/>
    <w:rsid w:val="00773BC5"/>
    <w:rsid w:val="007742C5"/>
    <w:rsid w:val="007745DF"/>
    <w:rsid w:val="00775933"/>
    <w:rsid w:val="00775DE7"/>
    <w:rsid w:val="007803E1"/>
    <w:rsid w:val="00781A7B"/>
    <w:rsid w:val="00781AB4"/>
    <w:rsid w:val="00782029"/>
    <w:rsid w:val="0078228C"/>
    <w:rsid w:val="007829BA"/>
    <w:rsid w:val="007829CE"/>
    <w:rsid w:val="00782D55"/>
    <w:rsid w:val="00782F2D"/>
    <w:rsid w:val="00782F50"/>
    <w:rsid w:val="007832A6"/>
    <w:rsid w:val="0078355F"/>
    <w:rsid w:val="00783839"/>
    <w:rsid w:val="00783B64"/>
    <w:rsid w:val="00783E2B"/>
    <w:rsid w:val="00784570"/>
    <w:rsid w:val="007848AA"/>
    <w:rsid w:val="00785083"/>
    <w:rsid w:val="00785904"/>
    <w:rsid w:val="0078718A"/>
    <w:rsid w:val="00787422"/>
    <w:rsid w:val="007877A4"/>
    <w:rsid w:val="00787C4F"/>
    <w:rsid w:val="00787D8F"/>
    <w:rsid w:val="00790D5A"/>
    <w:rsid w:val="00791173"/>
    <w:rsid w:val="0079151D"/>
    <w:rsid w:val="00791703"/>
    <w:rsid w:val="007919B9"/>
    <w:rsid w:val="00791A68"/>
    <w:rsid w:val="0079252B"/>
    <w:rsid w:val="00792626"/>
    <w:rsid w:val="00792A58"/>
    <w:rsid w:val="00792D9A"/>
    <w:rsid w:val="00793029"/>
    <w:rsid w:val="00793341"/>
    <w:rsid w:val="0079420F"/>
    <w:rsid w:val="007945B8"/>
    <w:rsid w:val="00795110"/>
    <w:rsid w:val="00795649"/>
    <w:rsid w:val="007956C7"/>
    <w:rsid w:val="00795888"/>
    <w:rsid w:val="007958CA"/>
    <w:rsid w:val="00795A52"/>
    <w:rsid w:val="007967E5"/>
    <w:rsid w:val="007969E9"/>
    <w:rsid w:val="00796C19"/>
    <w:rsid w:val="00797395"/>
    <w:rsid w:val="00797D7C"/>
    <w:rsid w:val="007A010D"/>
    <w:rsid w:val="007A0EBE"/>
    <w:rsid w:val="007A0F9A"/>
    <w:rsid w:val="007A0FFE"/>
    <w:rsid w:val="007A1074"/>
    <w:rsid w:val="007A15AC"/>
    <w:rsid w:val="007A19D4"/>
    <w:rsid w:val="007A1CB4"/>
    <w:rsid w:val="007A1E6E"/>
    <w:rsid w:val="007A20D5"/>
    <w:rsid w:val="007A232C"/>
    <w:rsid w:val="007A23D6"/>
    <w:rsid w:val="007A26F4"/>
    <w:rsid w:val="007A2AA1"/>
    <w:rsid w:val="007A357C"/>
    <w:rsid w:val="007A3CEA"/>
    <w:rsid w:val="007A3FA0"/>
    <w:rsid w:val="007A4470"/>
    <w:rsid w:val="007A449E"/>
    <w:rsid w:val="007A56F7"/>
    <w:rsid w:val="007A5B70"/>
    <w:rsid w:val="007A6527"/>
    <w:rsid w:val="007A65DF"/>
    <w:rsid w:val="007A6627"/>
    <w:rsid w:val="007A6A01"/>
    <w:rsid w:val="007A6D55"/>
    <w:rsid w:val="007A7941"/>
    <w:rsid w:val="007A7EA7"/>
    <w:rsid w:val="007B014B"/>
    <w:rsid w:val="007B01E2"/>
    <w:rsid w:val="007B17FC"/>
    <w:rsid w:val="007B1881"/>
    <w:rsid w:val="007B1B93"/>
    <w:rsid w:val="007B213F"/>
    <w:rsid w:val="007B243F"/>
    <w:rsid w:val="007B2553"/>
    <w:rsid w:val="007B259C"/>
    <w:rsid w:val="007B2C46"/>
    <w:rsid w:val="007B37D6"/>
    <w:rsid w:val="007B383D"/>
    <w:rsid w:val="007B48A3"/>
    <w:rsid w:val="007B4943"/>
    <w:rsid w:val="007B4A50"/>
    <w:rsid w:val="007B4FBD"/>
    <w:rsid w:val="007B52DA"/>
    <w:rsid w:val="007B5F7A"/>
    <w:rsid w:val="007B6987"/>
    <w:rsid w:val="007B6EAE"/>
    <w:rsid w:val="007B7515"/>
    <w:rsid w:val="007B7BE7"/>
    <w:rsid w:val="007B7E12"/>
    <w:rsid w:val="007C0036"/>
    <w:rsid w:val="007C02F3"/>
    <w:rsid w:val="007C12B0"/>
    <w:rsid w:val="007C150C"/>
    <w:rsid w:val="007C18A1"/>
    <w:rsid w:val="007C194B"/>
    <w:rsid w:val="007C1FFC"/>
    <w:rsid w:val="007C2AAA"/>
    <w:rsid w:val="007C2AC3"/>
    <w:rsid w:val="007C311E"/>
    <w:rsid w:val="007C34E8"/>
    <w:rsid w:val="007C3FF0"/>
    <w:rsid w:val="007C40B6"/>
    <w:rsid w:val="007C40BA"/>
    <w:rsid w:val="007C4869"/>
    <w:rsid w:val="007C56DE"/>
    <w:rsid w:val="007C5A9E"/>
    <w:rsid w:val="007C5CB0"/>
    <w:rsid w:val="007C6563"/>
    <w:rsid w:val="007C6C22"/>
    <w:rsid w:val="007C7143"/>
    <w:rsid w:val="007C7572"/>
    <w:rsid w:val="007D0514"/>
    <w:rsid w:val="007D0AC0"/>
    <w:rsid w:val="007D14EB"/>
    <w:rsid w:val="007D1787"/>
    <w:rsid w:val="007D2A48"/>
    <w:rsid w:val="007D2E6C"/>
    <w:rsid w:val="007D302F"/>
    <w:rsid w:val="007D31A4"/>
    <w:rsid w:val="007D3267"/>
    <w:rsid w:val="007D32A3"/>
    <w:rsid w:val="007D39E7"/>
    <w:rsid w:val="007D3ADD"/>
    <w:rsid w:val="007D440C"/>
    <w:rsid w:val="007D4DE5"/>
    <w:rsid w:val="007D501F"/>
    <w:rsid w:val="007D58DE"/>
    <w:rsid w:val="007D7531"/>
    <w:rsid w:val="007D7CB7"/>
    <w:rsid w:val="007D7F28"/>
    <w:rsid w:val="007E013B"/>
    <w:rsid w:val="007E115B"/>
    <w:rsid w:val="007E1B09"/>
    <w:rsid w:val="007E3B9C"/>
    <w:rsid w:val="007E3EC3"/>
    <w:rsid w:val="007E4342"/>
    <w:rsid w:val="007E4565"/>
    <w:rsid w:val="007E4764"/>
    <w:rsid w:val="007E476C"/>
    <w:rsid w:val="007E5504"/>
    <w:rsid w:val="007E66FE"/>
    <w:rsid w:val="007E6839"/>
    <w:rsid w:val="007E6AB8"/>
    <w:rsid w:val="007E7341"/>
    <w:rsid w:val="007F033B"/>
    <w:rsid w:val="007F0404"/>
    <w:rsid w:val="007F0926"/>
    <w:rsid w:val="007F0B04"/>
    <w:rsid w:val="007F0E2F"/>
    <w:rsid w:val="007F0E31"/>
    <w:rsid w:val="007F0E7B"/>
    <w:rsid w:val="007F0EC7"/>
    <w:rsid w:val="007F11B9"/>
    <w:rsid w:val="007F1792"/>
    <w:rsid w:val="007F1915"/>
    <w:rsid w:val="007F1BAF"/>
    <w:rsid w:val="007F1D73"/>
    <w:rsid w:val="007F2219"/>
    <w:rsid w:val="007F2FC6"/>
    <w:rsid w:val="007F4993"/>
    <w:rsid w:val="007F5365"/>
    <w:rsid w:val="007F5900"/>
    <w:rsid w:val="007F6349"/>
    <w:rsid w:val="007F6AFE"/>
    <w:rsid w:val="007F6E9C"/>
    <w:rsid w:val="007F7042"/>
    <w:rsid w:val="007F74C3"/>
    <w:rsid w:val="007F76B2"/>
    <w:rsid w:val="007F7A29"/>
    <w:rsid w:val="0080056B"/>
    <w:rsid w:val="008007C4"/>
    <w:rsid w:val="008008A9"/>
    <w:rsid w:val="00800927"/>
    <w:rsid w:val="00800F17"/>
    <w:rsid w:val="0080114D"/>
    <w:rsid w:val="00802C01"/>
    <w:rsid w:val="008040CD"/>
    <w:rsid w:val="00804C3D"/>
    <w:rsid w:val="008050A0"/>
    <w:rsid w:val="008050E9"/>
    <w:rsid w:val="00805A1A"/>
    <w:rsid w:val="008063E6"/>
    <w:rsid w:val="00806E3C"/>
    <w:rsid w:val="00806F12"/>
    <w:rsid w:val="00807E26"/>
    <w:rsid w:val="00811A5A"/>
    <w:rsid w:val="00812B90"/>
    <w:rsid w:val="0081361D"/>
    <w:rsid w:val="00813B19"/>
    <w:rsid w:val="00813BE4"/>
    <w:rsid w:val="00813FAA"/>
    <w:rsid w:val="00814054"/>
    <w:rsid w:val="008142AF"/>
    <w:rsid w:val="00814CAB"/>
    <w:rsid w:val="008159C4"/>
    <w:rsid w:val="00815A2B"/>
    <w:rsid w:val="00815C80"/>
    <w:rsid w:val="00816372"/>
    <w:rsid w:val="008174C1"/>
    <w:rsid w:val="00820389"/>
    <w:rsid w:val="00820464"/>
    <w:rsid w:val="008208B0"/>
    <w:rsid w:val="008208ED"/>
    <w:rsid w:val="008210B3"/>
    <w:rsid w:val="00821555"/>
    <w:rsid w:val="00821797"/>
    <w:rsid w:val="00821D21"/>
    <w:rsid w:val="008222C3"/>
    <w:rsid w:val="008225DB"/>
    <w:rsid w:val="0082278E"/>
    <w:rsid w:val="00824B5E"/>
    <w:rsid w:val="00824CC5"/>
    <w:rsid w:val="008251A2"/>
    <w:rsid w:val="008252A8"/>
    <w:rsid w:val="00825343"/>
    <w:rsid w:val="008253A0"/>
    <w:rsid w:val="0082553F"/>
    <w:rsid w:val="0082610B"/>
    <w:rsid w:val="008261AF"/>
    <w:rsid w:val="00826306"/>
    <w:rsid w:val="008266E0"/>
    <w:rsid w:val="008267B9"/>
    <w:rsid w:val="00826EF3"/>
    <w:rsid w:val="00827106"/>
    <w:rsid w:val="00827201"/>
    <w:rsid w:val="00827821"/>
    <w:rsid w:val="00827D0C"/>
    <w:rsid w:val="00827F21"/>
    <w:rsid w:val="008303A0"/>
    <w:rsid w:val="008303AC"/>
    <w:rsid w:val="00831905"/>
    <w:rsid w:val="00831C94"/>
    <w:rsid w:val="00831E6B"/>
    <w:rsid w:val="00833641"/>
    <w:rsid w:val="008338FF"/>
    <w:rsid w:val="00833C1E"/>
    <w:rsid w:val="00833FCA"/>
    <w:rsid w:val="00834402"/>
    <w:rsid w:val="00834564"/>
    <w:rsid w:val="0083522A"/>
    <w:rsid w:val="00835922"/>
    <w:rsid w:val="008369D4"/>
    <w:rsid w:val="00837CD9"/>
    <w:rsid w:val="0084055F"/>
    <w:rsid w:val="00841271"/>
    <w:rsid w:val="008415AD"/>
    <w:rsid w:val="00841EE3"/>
    <w:rsid w:val="0084264D"/>
    <w:rsid w:val="0084295F"/>
    <w:rsid w:val="008431B6"/>
    <w:rsid w:val="0084343C"/>
    <w:rsid w:val="00843D88"/>
    <w:rsid w:val="0084436F"/>
    <w:rsid w:val="0084449B"/>
    <w:rsid w:val="00845B06"/>
    <w:rsid w:val="0084631B"/>
    <w:rsid w:val="00846519"/>
    <w:rsid w:val="00846C4D"/>
    <w:rsid w:val="00847ACD"/>
    <w:rsid w:val="00847E91"/>
    <w:rsid w:val="0085072A"/>
    <w:rsid w:val="00850C44"/>
    <w:rsid w:val="00853055"/>
    <w:rsid w:val="008532F6"/>
    <w:rsid w:val="0085363C"/>
    <w:rsid w:val="00853E94"/>
    <w:rsid w:val="008558C3"/>
    <w:rsid w:val="00856476"/>
    <w:rsid w:val="00856A1B"/>
    <w:rsid w:val="00856F4B"/>
    <w:rsid w:val="00856F6F"/>
    <w:rsid w:val="00857B2D"/>
    <w:rsid w:val="0086013F"/>
    <w:rsid w:val="00860471"/>
    <w:rsid w:val="00860987"/>
    <w:rsid w:val="00860A3D"/>
    <w:rsid w:val="00860A44"/>
    <w:rsid w:val="0086203F"/>
    <w:rsid w:val="00862245"/>
    <w:rsid w:val="00862A46"/>
    <w:rsid w:val="00863323"/>
    <w:rsid w:val="00863484"/>
    <w:rsid w:val="00863876"/>
    <w:rsid w:val="00863B8F"/>
    <w:rsid w:val="00863CB8"/>
    <w:rsid w:val="00863E4E"/>
    <w:rsid w:val="00866009"/>
    <w:rsid w:val="00866EE2"/>
    <w:rsid w:val="00871014"/>
    <w:rsid w:val="00871090"/>
    <w:rsid w:val="00871179"/>
    <w:rsid w:val="00871335"/>
    <w:rsid w:val="00871389"/>
    <w:rsid w:val="00872A37"/>
    <w:rsid w:val="00872BB1"/>
    <w:rsid w:val="008731CF"/>
    <w:rsid w:val="0087374D"/>
    <w:rsid w:val="00874343"/>
    <w:rsid w:val="00874380"/>
    <w:rsid w:val="008743B8"/>
    <w:rsid w:val="008748BA"/>
    <w:rsid w:val="008749BC"/>
    <w:rsid w:val="00874DD5"/>
    <w:rsid w:val="00874F6E"/>
    <w:rsid w:val="00874FDB"/>
    <w:rsid w:val="008751DC"/>
    <w:rsid w:val="00876706"/>
    <w:rsid w:val="008767E9"/>
    <w:rsid w:val="00876DA0"/>
    <w:rsid w:val="0087783D"/>
    <w:rsid w:val="00877DC8"/>
    <w:rsid w:val="00877ECB"/>
    <w:rsid w:val="0088007D"/>
    <w:rsid w:val="008805D4"/>
    <w:rsid w:val="00880C5B"/>
    <w:rsid w:val="00880DCE"/>
    <w:rsid w:val="00881A47"/>
    <w:rsid w:val="00881CA4"/>
    <w:rsid w:val="00881F53"/>
    <w:rsid w:val="00881FA0"/>
    <w:rsid w:val="008822C9"/>
    <w:rsid w:val="00882565"/>
    <w:rsid w:val="00883306"/>
    <w:rsid w:val="00883B69"/>
    <w:rsid w:val="00884488"/>
    <w:rsid w:val="0088464F"/>
    <w:rsid w:val="008852A0"/>
    <w:rsid w:val="00885CDD"/>
    <w:rsid w:val="0088741B"/>
    <w:rsid w:val="008900C4"/>
    <w:rsid w:val="00890570"/>
    <w:rsid w:val="00890B0E"/>
    <w:rsid w:val="00890C9D"/>
    <w:rsid w:val="00890E0F"/>
    <w:rsid w:val="00891B6F"/>
    <w:rsid w:val="00892903"/>
    <w:rsid w:val="00892CBC"/>
    <w:rsid w:val="00892E17"/>
    <w:rsid w:val="00893C68"/>
    <w:rsid w:val="00894992"/>
    <w:rsid w:val="008949D2"/>
    <w:rsid w:val="008957DA"/>
    <w:rsid w:val="00895C1F"/>
    <w:rsid w:val="00895F06"/>
    <w:rsid w:val="00896288"/>
    <w:rsid w:val="008968D1"/>
    <w:rsid w:val="00896FCE"/>
    <w:rsid w:val="00897270"/>
    <w:rsid w:val="0089728F"/>
    <w:rsid w:val="008977C1"/>
    <w:rsid w:val="008A0530"/>
    <w:rsid w:val="008A23D8"/>
    <w:rsid w:val="008A354D"/>
    <w:rsid w:val="008A4F73"/>
    <w:rsid w:val="008A53EC"/>
    <w:rsid w:val="008A5493"/>
    <w:rsid w:val="008A58FF"/>
    <w:rsid w:val="008A5B5C"/>
    <w:rsid w:val="008A72C8"/>
    <w:rsid w:val="008B015E"/>
    <w:rsid w:val="008B0564"/>
    <w:rsid w:val="008B0D45"/>
    <w:rsid w:val="008B12D7"/>
    <w:rsid w:val="008B1319"/>
    <w:rsid w:val="008B21DF"/>
    <w:rsid w:val="008B28BC"/>
    <w:rsid w:val="008B35F6"/>
    <w:rsid w:val="008B5200"/>
    <w:rsid w:val="008B55BC"/>
    <w:rsid w:val="008B68E6"/>
    <w:rsid w:val="008B6926"/>
    <w:rsid w:val="008B743D"/>
    <w:rsid w:val="008B792A"/>
    <w:rsid w:val="008B7B2E"/>
    <w:rsid w:val="008C0B78"/>
    <w:rsid w:val="008C10A1"/>
    <w:rsid w:val="008C1215"/>
    <w:rsid w:val="008C1835"/>
    <w:rsid w:val="008C225A"/>
    <w:rsid w:val="008C2395"/>
    <w:rsid w:val="008C23CC"/>
    <w:rsid w:val="008C2474"/>
    <w:rsid w:val="008C3247"/>
    <w:rsid w:val="008C39F0"/>
    <w:rsid w:val="008C42EA"/>
    <w:rsid w:val="008C462D"/>
    <w:rsid w:val="008C5246"/>
    <w:rsid w:val="008C5843"/>
    <w:rsid w:val="008C5C2E"/>
    <w:rsid w:val="008C5DA1"/>
    <w:rsid w:val="008C5F3B"/>
    <w:rsid w:val="008C7DB9"/>
    <w:rsid w:val="008D006E"/>
    <w:rsid w:val="008D0261"/>
    <w:rsid w:val="008D0C4B"/>
    <w:rsid w:val="008D1431"/>
    <w:rsid w:val="008D1738"/>
    <w:rsid w:val="008D1D39"/>
    <w:rsid w:val="008D1E35"/>
    <w:rsid w:val="008D34CF"/>
    <w:rsid w:val="008D3B5B"/>
    <w:rsid w:val="008D3C5A"/>
    <w:rsid w:val="008D3CE5"/>
    <w:rsid w:val="008D3F89"/>
    <w:rsid w:val="008D404A"/>
    <w:rsid w:val="008D4950"/>
    <w:rsid w:val="008D53C5"/>
    <w:rsid w:val="008D5FAB"/>
    <w:rsid w:val="008D6CD3"/>
    <w:rsid w:val="008D6FCD"/>
    <w:rsid w:val="008D73D3"/>
    <w:rsid w:val="008E10AA"/>
    <w:rsid w:val="008E10B0"/>
    <w:rsid w:val="008E192C"/>
    <w:rsid w:val="008E29EE"/>
    <w:rsid w:val="008E2E93"/>
    <w:rsid w:val="008E3404"/>
    <w:rsid w:val="008E3ECC"/>
    <w:rsid w:val="008E4125"/>
    <w:rsid w:val="008E4FAC"/>
    <w:rsid w:val="008E53CB"/>
    <w:rsid w:val="008E677B"/>
    <w:rsid w:val="008E6780"/>
    <w:rsid w:val="008E76D1"/>
    <w:rsid w:val="008E7D0F"/>
    <w:rsid w:val="008E7EA1"/>
    <w:rsid w:val="008F0044"/>
    <w:rsid w:val="008F10FA"/>
    <w:rsid w:val="008F22A4"/>
    <w:rsid w:val="008F25BC"/>
    <w:rsid w:val="008F2704"/>
    <w:rsid w:val="008F2C0A"/>
    <w:rsid w:val="008F2E36"/>
    <w:rsid w:val="008F31ED"/>
    <w:rsid w:val="008F43D1"/>
    <w:rsid w:val="008F514E"/>
    <w:rsid w:val="008F5547"/>
    <w:rsid w:val="008F5CE1"/>
    <w:rsid w:val="008F6862"/>
    <w:rsid w:val="008F7207"/>
    <w:rsid w:val="008F7B17"/>
    <w:rsid w:val="00900BE7"/>
    <w:rsid w:val="00901BDB"/>
    <w:rsid w:val="00902C71"/>
    <w:rsid w:val="00902D56"/>
    <w:rsid w:val="009031CE"/>
    <w:rsid w:val="009035A1"/>
    <w:rsid w:val="009045C1"/>
    <w:rsid w:val="009046D1"/>
    <w:rsid w:val="00904CBE"/>
    <w:rsid w:val="00904DA4"/>
    <w:rsid w:val="0090677F"/>
    <w:rsid w:val="009070E0"/>
    <w:rsid w:val="009072BB"/>
    <w:rsid w:val="009073FD"/>
    <w:rsid w:val="00907A10"/>
    <w:rsid w:val="00910166"/>
    <w:rsid w:val="009102F4"/>
    <w:rsid w:val="009103C0"/>
    <w:rsid w:val="00910A2A"/>
    <w:rsid w:val="00910B03"/>
    <w:rsid w:val="0091124E"/>
    <w:rsid w:val="00911D07"/>
    <w:rsid w:val="00912089"/>
    <w:rsid w:val="009122A3"/>
    <w:rsid w:val="00912A7C"/>
    <w:rsid w:val="00913239"/>
    <w:rsid w:val="0091370B"/>
    <w:rsid w:val="00913749"/>
    <w:rsid w:val="0091429D"/>
    <w:rsid w:val="00915769"/>
    <w:rsid w:val="00915AC4"/>
    <w:rsid w:val="00915B78"/>
    <w:rsid w:val="00915DA9"/>
    <w:rsid w:val="0091604F"/>
    <w:rsid w:val="00916078"/>
    <w:rsid w:val="0091683C"/>
    <w:rsid w:val="00916B47"/>
    <w:rsid w:val="00916BDF"/>
    <w:rsid w:val="00917787"/>
    <w:rsid w:val="00917876"/>
    <w:rsid w:val="00917B11"/>
    <w:rsid w:val="00917BFA"/>
    <w:rsid w:val="00920498"/>
    <w:rsid w:val="00920A9F"/>
    <w:rsid w:val="0092139D"/>
    <w:rsid w:val="009217AB"/>
    <w:rsid w:val="00922477"/>
    <w:rsid w:val="0092505E"/>
    <w:rsid w:val="00925F4E"/>
    <w:rsid w:val="0092600B"/>
    <w:rsid w:val="009269D4"/>
    <w:rsid w:val="00926DC7"/>
    <w:rsid w:val="0092724D"/>
    <w:rsid w:val="0092756A"/>
    <w:rsid w:val="009300AF"/>
    <w:rsid w:val="00930558"/>
    <w:rsid w:val="00930C5F"/>
    <w:rsid w:val="009316B7"/>
    <w:rsid w:val="009320F3"/>
    <w:rsid w:val="00932525"/>
    <w:rsid w:val="009325A8"/>
    <w:rsid w:val="009325BB"/>
    <w:rsid w:val="009328BF"/>
    <w:rsid w:val="00932DD1"/>
    <w:rsid w:val="00933764"/>
    <w:rsid w:val="009356F9"/>
    <w:rsid w:val="00935C8A"/>
    <w:rsid w:val="00936099"/>
    <w:rsid w:val="00936D0A"/>
    <w:rsid w:val="00937565"/>
    <w:rsid w:val="00937ED7"/>
    <w:rsid w:val="00940323"/>
    <w:rsid w:val="0094072A"/>
    <w:rsid w:val="00941716"/>
    <w:rsid w:val="00941718"/>
    <w:rsid w:val="00941758"/>
    <w:rsid w:val="009423A5"/>
    <w:rsid w:val="009426C7"/>
    <w:rsid w:val="00942B7F"/>
    <w:rsid w:val="00942F97"/>
    <w:rsid w:val="009446B3"/>
    <w:rsid w:val="009452E8"/>
    <w:rsid w:val="00945397"/>
    <w:rsid w:val="00945523"/>
    <w:rsid w:val="00946AD2"/>
    <w:rsid w:val="00950CEB"/>
    <w:rsid w:val="00950DE6"/>
    <w:rsid w:val="009515B4"/>
    <w:rsid w:val="009523BC"/>
    <w:rsid w:val="00952AC8"/>
    <w:rsid w:val="0095319C"/>
    <w:rsid w:val="00954830"/>
    <w:rsid w:val="009555E5"/>
    <w:rsid w:val="009555E7"/>
    <w:rsid w:val="00955FFC"/>
    <w:rsid w:val="0095603B"/>
    <w:rsid w:val="00956956"/>
    <w:rsid w:val="009578F4"/>
    <w:rsid w:val="00960138"/>
    <w:rsid w:val="00960D11"/>
    <w:rsid w:val="00961111"/>
    <w:rsid w:val="00961A44"/>
    <w:rsid w:val="00962219"/>
    <w:rsid w:val="00963139"/>
    <w:rsid w:val="009639CD"/>
    <w:rsid w:val="00964A23"/>
    <w:rsid w:val="00966174"/>
    <w:rsid w:val="0096694D"/>
    <w:rsid w:val="00966BEF"/>
    <w:rsid w:val="00967428"/>
    <w:rsid w:val="00970150"/>
    <w:rsid w:val="0097162B"/>
    <w:rsid w:val="0097175A"/>
    <w:rsid w:val="00971A4F"/>
    <w:rsid w:val="00971C06"/>
    <w:rsid w:val="00971C34"/>
    <w:rsid w:val="00972115"/>
    <w:rsid w:val="009740F7"/>
    <w:rsid w:val="009741CA"/>
    <w:rsid w:val="0097450B"/>
    <w:rsid w:val="009746C5"/>
    <w:rsid w:val="00974979"/>
    <w:rsid w:val="00974B9E"/>
    <w:rsid w:val="00975C1E"/>
    <w:rsid w:val="0097748C"/>
    <w:rsid w:val="00977540"/>
    <w:rsid w:val="00977675"/>
    <w:rsid w:val="009779C9"/>
    <w:rsid w:val="00980441"/>
    <w:rsid w:val="00980DE1"/>
    <w:rsid w:val="00980F05"/>
    <w:rsid w:val="009813EC"/>
    <w:rsid w:val="0098183E"/>
    <w:rsid w:val="00982B39"/>
    <w:rsid w:val="0098335C"/>
    <w:rsid w:val="009842F8"/>
    <w:rsid w:val="00984D5A"/>
    <w:rsid w:val="0098594A"/>
    <w:rsid w:val="00985ACA"/>
    <w:rsid w:val="00986912"/>
    <w:rsid w:val="00987688"/>
    <w:rsid w:val="00987BC3"/>
    <w:rsid w:val="009902C0"/>
    <w:rsid w:val="009908CE"/>
    <w:rsid w:val="00990B9E"/>
    <w:rsid w:val="00990BBE"/>
    <w:rsid w:val="00990EFE"/>
    <w:rsid w:val="00991AC3"/>
    <w:rsid w:val="00991B2D"/>
    <w:rsid w:val="00991E9A"/>
    <w:rsid w:val="009929F6"/>
    <w:rsid w:val="00992C34"/>
    <w:rsid w:val="0099312E"/>
    <w:rsid w:val="00993A93"/>
    <w:rsid w:val="009957D9"/>
    <w:rsid w:val="00996247"/>
    <w:rsid w:val="00996AEA"/>
    <w:rsid w:val="00996BFB"/>
    <w:rsid w:val="00996D22"/>
    <w:rsid w:val="00996DD5"/>
    <w:rsid w:val="00997AB6"/>
    <w:rsid w:val="00997E44"/>
    <w:rsid w:val="009A052B"/>
    <w:rsid w:val="009A123C"/>
    <w:rsid w:val="009A198E"/>
    <w:rsid w:val="009A1BBA"/>
    <w:rsid w:val="009A235A"/>
    <w:rsid w:val="009A2842"/>
    <w:rsid w:val="009A284F"/>
    <w:rsid w:val="009A322C"/>
    <w:rsid w:val="009A333A"/>
    <w:rsid w:val="009A3AEB"/>
    <w:rsid w:val="009A41FF"/>
    <w:rsid w:val="009A4289"/>
    <w:rsid w:val="009A46EA"/>
    <w:rsid w:val="009A4928"/>
    <w:rsid w:val="009A55B9"/>
    <w:rsid w:val="009A5E69"/>
    <w:rsid w:val="009A655C"/>
    <w:rsid w:val="009A67D1"/>
    <w:rsid w:val="009A699B"/>
    <w:rsid w:val="009A6B5E"/>
    <w:rsid w:val="009A6D93"/>
    <w:rsid w:val="009B132F"/>
    <w:rsid w:val="009B142B"/>
    <w:rsid w:val="009B1808"/>
    <w:rsid w:val="009B23A0"/>
    <w:rsid w:val="009B31E1"/>
    <w:rsid w:val="009B31E4"/>
    <w:rsid w:val="009B373B"/>
    <w:rsid w:val="009B3806"/>
    <w:rsid w:val="009B4785"/>
    <w:rsid w:val="009B48E8"/>
    <w:rsid w:val="009B48F4"/>
    <w:rsid w:val="009B4D8F"/>
    <w:rsid w:val="009B5183"/>
    <w:rsid w:val="009B5539"/>
    <w:rsid w:val="009B5A70"/>
    <w:rsid w:val="009B6E90"/>
    <w:rsid w:val="009B70B6"/>
    <w:rsid w:val="009B7AB9"/>
    <w:rsid w:val="009C02E5"/>
    <w:rsid w:val="009C0391"/>
    <w:rsid w:val="009C0CFC"/>
    <w:rsid w:val="009C0E0B"/>
    <w:rsid w:val="009C1244"/>
    <w:rsid w:val="009C1BEB"/>
    <w:rsid w:val="009C201A"/>
    <w:rsid w:val="009C24C1"/>
    <w:rsid w:val="009C27AA"/>
    <w:rsid w:val="009C2E1C"/>
    <w:rsid w:val="009C4810"/>
    <w:rsid w:val="009C4C52"/>
    <w:rsid w:val="009C78DF"/>
    <w:rsid w:val="009D1556"/>
    <w:rsid w:val="009D16F4"/>
    <w:rsid w:val="009D2ABB"/>
    <w:rsid w:val="009D2FA1"/>
    <w:rsid w:val="009D4084"/>
    <w:rsid w:val="009D4785"/>
    <w:rsid w:val="009D5068"/>
    <w:rsid w:val="009D5690"/>
    <w:rsid w:val="009D5DF1"/>
    <w:rsid w:val="009D5E8B"/>
    <w:rsid w:val="009D6464"/>
    <w:rsid w:val="009D6B7F"/>
    <w:rsid w:val="009D6DDD"/>
    <w:rsid w:val="009D72DA"/>
    <w:rsid w:val="009D79D1"/>
    <w:rsid w:val="009E0045"/>
    <w:rsid w:val="009E06DE"/>
    <w:rsid w:val="009E2FF9"/>
    <w:rsid w:val="009E328A"/>
    <w:rsid w:val="009E3B13"/>
    <w:rsid w:val="009E3B93"/>
    <w:rsid w:val="009E3F41"/>
    <w:rsid w:val="009E409B"/>
    <w:rsid w:val="009E40BD"/>
    <w:rsid w:val="009E4362"/>
    <w:rsid w:val="009E4527"/>
    <w:rsid w:val="009E58BB"/>
    <w:rsid w:val="009E6207"/>
    <w:rsid w:val="009E6AAD"/>
    <w:rsid w:val="009E7B63"/>
    <w:rsid w:val="009F0140"/>
    <w:rsid w:val="009F038E"/>
    <w:rsid w:val="009F0B68"/>
    <w:rsid w:val="009F0E5F"/>
    <w:rsid w:val="009F1A4C"/>
    <w:rsid w:val="009F2CFA"/>
    <w:rsid w:val="009F2DF1"/>
    <w:rsid w:val="009F3124"/>
    <w:rsid w:val="009F3C74"/>
    <w:rsid w:val="009F3F14"/>
    <w:rsid w:val="009F6B5E"/>
    <w:rsid w:val="009F6B91"/>
    <w:rsid w:val="009F733F"/>
    <w:rsid w:val="00A014C0"/>
    <w:rsid w:val="00A01597"/>
    <w:rsid w:val="00A0276B"/>
    <w:rsid w:val="00A027C6"/>
    <w:rsid w:val="00A02C5F"/>
    <w:rsid w:val="00A02C85"/>
    <w:rsid w:val="00A0301A"/>
    <w:rsid w:val="00A03F26"/>
    <w:rsid w:val="00A0444F"/>
    <w:rsid w:val="00A047B4"/>
    <w:rsid w:val="00A047E0"/>
    <w:rsid w:val="00A04924"/>
    <w:rsid w:val="00A04EF5"/>
    <w:rsid w:val="00A06018"/>
    <w:rsid w:val="00A06883"/>
    <w:rsid w:val="00A0724E"/>
    <w:rsid w:val="00A07F41"/>
    <w:rsid w:val="00A07FD9"/>
    <w:rsid w:val="00A1000A"/>
    <w:rsid w:val="00A100FD"/>
    <w:rsid w:val="00A105B1"/>
    <w:rsid w:val="00A1088E"/>
    <w:rsid w:val="00A11457"/>
    <w:rsid w:val="00A1146B"/>
    <w:rsid w:val="00A1179D"/>
    <w:rsid w:val="00A11F9B"/>
    <w:rsid w:val="00A125C2"/>
    <w:rsid w:val="00A13484"/>
    <w:rsid w:val="00A14366"/>
    <w:rsid w:val="00A14DE0"/>
    <w:rsid w:val="00A14EEB"/>
    <w:rsid w:val="00A16689"/>
    <w:rsid w:val="00A1746F"/>
    <w:rsid w:val="00A176FF"/>
    <w:rsid w:val="00A17BEB"/>
    <w:rsid w:val="00A17E91"/>
    <w:rsid w:val="00A20743"/>
    <w:rsid w:val="00A209F7"/>
    <w:rsid w:val="00A20CBF"/>
    <w:rsid w:val="00A20F09"/>
    <w:rsid w:val="00A20FAD"/>
    <w:rsid w:val="00A217DD"/>
    <w:rsid w:val="00A21856"/>
    <w:rsid w:val="00A21B37"/>
    <w:rsid w:val="00A21FC7"/>
    <w:rsid w:val="00A22BE9"/>
    <w:rsid w:val="00A2342C"/>
    <w:rsid w:val="00A24919"/>
    <w:rsid w:val="00A2494F"/>
    <w:rsid w:val="00A24C64"/>
    <w:rsid w:val="00A25114"/>
    <w:rsid w:val="00A262ED"/>
    <w:rsid w:val="00A26BC8"/>
    <w:rsid w:val="00A26BC9"/>
    <w:rsid w:val="00A26C9E"/>
    <w:rsid w:val="00A26CF5"/>
    <w:rsid w:val="00A26EBF"/>
    <w:rsid w:val="00A275D0"/>
    <w:rsid w:val="00A30638"/>
    <w:rsid w:val="00A31091"/>
    <w:rsid w:val="00A31AEA"/>
    <w:rsid w:val="00A3227F"/>
    <w:rsid w:val="00A3430A"/>
    <w:rsid w:val="00A34A02"/>
    <w:rsid w:val="00A34B79"/>
    <w:rsid w:val="00A34D6E"/>
    <w:rsid w:val="00A350F9"/>
    <w:rsid w:val="00A358BC"/>
    <w:rsid w:val="00A35E15"/>
    <w:rsid w:val="00A3642B"/>
    <w:rsid w:val="00A366F0"/>
    <w:rsid w:val="00A370CA"/>
    <w:rsid w:val="00A374FC"/>
    <w:rsid w:val="00A3791E"/>
    <w:rsid w:val="00A37F72"/>
    <w:rsid w:val="00A4014E"/>
    <w:rsid w:val="00A40665"/>
    <w:rsid w:val="00A407C0"/>
    <w:rsid w:val="00A40B09"/>
    <w:rsid w:val="00A40B3C"/>
    <w:rsid w:val="00A41C57"/>
    <w:rsid w:val="00A42549"/>
    <w:rsid w:val="00A425A2"/>
    <w:rsid w:val="00A42A09"/>
    <w:rsid w:val="00A42A7D"/>
    <w:rsid w:val="00A42E11"/>
    <w:rsid w:val="00A43530"/>
    <w:rsid w:val="00A43A9E"/>
    <w:rsid w:val="00A43BC7"/>
    <w:rsid w:val="00A4465D"/>
    <w:rsid w:val="00A45519"/>
    <w:rsid w:val="00A45842"/>
    <w:rsid w:val="00A45923"/>
    <w:rsid w:val="00A46159"/>
    <w:rsid w:val="00A46F63"/>
    <w:rsid w:val="00A472AA"/>
    <w:rsid w:val="00A47313"/>
    <w:rsid w:val="00A476D7"/>
    <w:rsid w:val="00A4793A"/>
    <w:rsid w:val="00A5081E"/>
    <w:rsid w:val="00A5119F"/>
    <w:rsid w:val="00A51D13"/>
    <w:rsid w:val="00A51DE8"/>
    <w:rsid w:val="00A524BA"/>
    <w:rsid w:val="00A5306F"/>
    <w:rsid w:val="00A5412A"/>
    <w:rsid w:val="00A54430"/>
    <w:rsid w:val="00A5467D"/>
    <w:rsid w:val="00A54E52"/>
    <w:rsid w:val="00A54FF1"/>
    <w:rsid w:val="00A55176"/>
    <w:rsid w:val="00A553D3"/>
    <w:rsid w:val="00A558E0"/>
    <w:rsid w:val="00A56321"/>
    <w:rsid w:val="00A566C2"/>
    <w:rsid w:val="00A56F06"/>
    <w:rsid w:val="00A57104"/>
    <w:rsid w:val="00A60687"/>
    <w:rsid w:val="00A617CA"/>
    <w:rsid w:val="00A61FD8"/>
    <w:rsid w:val="00A6248E"/>
    <w:rsid w:val="00A6278E"/>
    <w:rsid w:val="00A62994"/>
    <w:rsid w:val="00A62AD8"/>
    <w:rsid w:val="00A63411"/>
    <w:rsid w:val="00A634AE"/>
    <w:rsid w:val="00A63884"/>
    <w:rsid w:val="00A63B40"/>
    <w:rsid w:val="00A643F2"/>
    <w:rsid w:val="00A65B98"/>
    <w:rsid w:val="00A65C37"/>
    <w:rsid w:val="00A66286"/>
    <w:rsid w:val="00A66FF7"/>
    <w:rsid w:val="00A670FA"/>
    <w:rsid w:val="00A67296"/>
    <w:rsid w:val="00A67441"/>
    <w:rsid w:val="00A678E4"/>
    <w:rsid w:val="00A70750"/>
    <w:rsid w:val="00A70C88"/>
    <w:rsid w:val="00A7110E"/>
    <w:rsid w:val="00A7121D"/>
    <w:rsid w:val="00A717FD"/>
    <w:rsid w:val="00A71931"/>
    <w:rsid w:val="00A72A22"/>
    <w:rsid w:val="00A73A30"/>
    <w:rsid w:val="00A740E2"/>
    <w:rsid w:val="00A744B3"/>
    <w:rsid w:val="00A74C96"/>
    <w:rsid w:val="00A7575D"/>
    <w:rsid w:val="00A76424"/>
    <w:rsid w:val="00A76F5E"/>
    <w:rsid w:val="00A77166"/>
    <w:rsid w:val="00A773BF"/>
    <w:rsid w:val="00A77AF7"/>
    <w:rsid w:val="00A807FD"/>
    <w:rsid w:val="00A80C7F"/>
    <w:rsid w:val="00A82482"/>
    <w:rsid w:val="00A824F9"/>
    <w:rsid w:val="00A82561"/>
    <w:rsid w:val="00A82822"/>
    <w:rsid w:val="00A82B15"/>
    <w:rsid w:val="00A82B8C"/>
    <w:rsid w:val="00A82BD0"/>
    <w:rsid w:val="00A82D79"/>
    <w:rsid w:val="00A82F3A"/>
    <w:rsid w:val="00A835C8"/>
    <w:rsid w:val="00A839D3"/>
    <w:rsid w:val="00A83F82"/>
    <w:rsid w:val="00A845E6"/>
    <w:rsid w:val="00A84867"/>
    <w:rsid w:val="00A849FA"/>
    <w:rsid w:val="00A84C8A"/>
    <w:rsid w:val="00A84F13"/>
    <w:rsid w:val="00A85EBF"/>
    <w:rsid w:val="00A86E9D"/>
    <w:rsid w:val="00A87315"/>
    <w:rsid w:val="00A87E56"/>
    <w:rsid w:val="00A9000F"/>
    <w:rsid w:val="00A90029"/>
    <w:rsid w:val="00A90285"/>
    <w:rsid w:val="00A90E57"/>
    <w:rsid w:val="00A911D3"/>
    <w:rsid w:val="00A91351"/>
    <w:rsid w:val="00A91594"/>
    <w:rsid w:val="00A91629"/>
    <w:rsid w:val="00A917F4"/>
    <w:rsid w:val="00A92850"/>
    <w:rsid w:val="00A9385D"/>
    <w:rsid w:val="00A93972"/>
    <w:rsid w:val="00A93F16"/>
    <w:rsid w:val="00A95402"/>
    <w:rsid w:val="00A9618C"/>
    <w:rsid w:val="00A96224"/>
    <w:rsid w:val="00A965AF"/>
    <w:rsid w:val="00AA01B1"/>
    <w:rsid w:val="00AA05CD"/>
    <w:rsid w:val="00AA0A1B"/>
    <w:rsid w:val="00AA110B"/>
    <w:rsid w:val="00AA118A"/>
    <w:rsid w:val="00AA1623"/>
    <w:rsid w:val="00AA1983"/>
    <w:rsid w:val="00AA1F4D"/>
    <w:rsid w:val="00AA1F96"/>
    <w:rsid w:val="00AA3E0C"/>
    <w:rsid w:val="00AA4003"/>
    <w:rsid w:val="00AA468B"/>
    <w:rsid w:val="00AA48F1"/>
    <w:rsid w:val="00AA496C"/>
    <w:rsid w:val="00AA5321"/>
    <w:rsid w:val="00AA667D"/>
    <w:rsid w:val="00AA6BD4"/>
    <w:rsid w:val="00AA7FBE"/>
    <w:rsid w:val="00AB0377"/>
    <w:rsid w:val="00AB0433"/>
    <w:rsid w:val="00AB1451"/>
    <w:rsid w:val="00AB2928"/>
    <w:rsid w:val="00AB3BF4"/>
    <w:rsid w:val="00AB3F1E"/>
    <w:rsid w:val="00AB453F"/>
    <w:rsid w:val="00AB47FA"/>
    <w:rsid w:val="00AB59C6"/>
    <w:rsid w:val="00AB5DCF"/>
    <w:rsid w:val="00AB6276"/>
    <w:rsid w:val="00AB6309"/>
    <w:rsid w:val="00AB67E0"/>
    <w:rsid w:val="00AB69FA"/>
    <w:rsid w:val="00AB7C4C"/>
    <w:rsid w:val="00AB7C64"/>
    <w:rsid w:val="00AC046E"/>
    <w:rsid w:val="00AC1580"/>
    <w:rsid w:val="00AC1FC1"/>
    <w:rsid w:val="00AC5134"/>
    <w:rsid w:val="00AC5709"/>
    <w:rsid w:val="00AC5B80"/>
    <w:rsid w:val="00AC5D20"/>
    <w:rsid w:val="00AC5E5C"/>
    <w:rsid w:val="00AC64AF"/>
    <w:rsid w:val="00AC66F3"/>
    <w:rsid w:val="00AC6770"/>
    <w:rsid w:val="00AC7497"/>
    <w:rsid w:val="00AC753F"/>
    <w:rsid w:val="00AC7AF8"/>
    <w:rsid w:val="00AD02E8"/>
    <w:rsid w:val="00AD0438"/>
    <w:rsid w:val="00AD0D71"/>
    <w:rsid w:val="00AD122E"/>
    <w:rsid w:val="00AD1629"/>
    <w:rsid w:val="00AD1BB2"/>
    <w:rsid w:val="00AD2397"/>
    <w:rsid w:val="00AD31B8"/>
    <w:rsid w:val="00AD58C3"/>
    <w:rsid w:val="00AD699B"/>
    <w:rsid w:val="00AD7147"/>
    <w:rsid w:val="00AD7936"/>
    <w:rsid w:val="00AD7D49"/>
    <w:rsid w:val="00AD7FDD"/>
    <w:rsid w:val="00AE0910"/>
    <w:rsid w:val="00AE13AA"/>
    <w:rsid w:val="00AE17F0"/>
    <w:rsid w:val="00AE1C8C"/>
    <w:rsid w:val="00AE2978"/>
    <w:rsid w:val="00AE2DB3"/>
    <w:rsid w:val="00AE356C"/>
    <w:rsid w:val="00AE3840"/>
    <w:rsid w:val="00AE3C95"/>
    <w:rsid w:val="00AE417B"/>
    <w:rsid w:val="00AE4BB9"/>
    <w:rsid w:val="00AE4CB4"/>
    <w:rsid w:val="00AE5368"/>
    <w:rsid w:val="00AE6370"/>
    <w:rsid w:val="00AE6417"/>
    <w:rsid w:val="00AE6A69"/>
    <w:rsid w:val="00AE7426"/>
    <w:rsid w:val="00AE7A78"/>
    <w:rsid w:val="00AF034B"/>
    <w:rsid w:val="00AF077C"/>
    <w:rsid w:val="00AF10CC"/>
    <w:rsid w:val="00AF15E7"/>
    <w:rsid w:val="00AF1D90"/>
    <w:rsid w:val="00AF208F"/>
    <w:rsid w:val="00AF2A6D"/>
    <w:rsid w:val="00AF2E47"/>
    <w:rsid w:val="00AF30DF"/>
    <w:rsid w:val="00AF371D"/>
    <w:rsid w:val="00AF3859"/>
    <w:rsid w:val="00AF38E9"/>
    <w:rsid w:val="00AF448C"/>
    <w:rsid w:val="00AF4DD3"/>
    <w:rsid w:val="00AF5232"/>
    <w:rsid w:val="00AF52DB"/>
    <w:rsid w:val="00AF6781"/>
    <w:rsid w:val="00AF6ABE"/>
    <w:rsid w:val="00AF6B75"/>
    <w:rsid w:val="00AF6E13"/>
    <w:rsid w:val="00AF7C9D"/>
    <w:rsid w:val="00B0046C"/>
    <w:rsid w:val="00B008E6"/>
    <w:rsid w:val="00B00AC2"/>
    <w:rsid w:val="00B014FF"/>
    <w:rsid w:val="00B01F7C"/>
    <w:rsid w:val="00B01F81"/>
    <w:rsid w:val="00B0328B"/>
    <w:rsid w:val="00B038DD"/>
    <w:rsid w:val="00B04679"/>
    <w:rsid w:val="00B04D1A"/>
    <w:rsid w:val="00B078F1"/>
    <w:rsid w:val="00B07BD8"/>
    <w:rsid w:val="00B07D61"/>
    <w:rsid w:val="00B10030"/>
    <w:rsid w:val="00B1023A"/>
    <w:rsid w:val="00B11057"/>
    <w:rsid w:val="00B1158C"/>
    <w:rsid w:val="00B11BA5"/>
    <w:rsid w:val="00B1299F"/>
    <w:rsid w:val="00B12BE1"/>
    <w:rsid w:val="00B1341B"/>
    <w:rsid w:val="00B140D3"/>
    <w:rsid w:val="00B14B7D"/>
    <w:rsid w:val="00B14F7F"/>
    <w:rsid w:val="00B15213"/>
    <w:rsid w:val="00B15F10"/>
    <w:rsid w:val="00B1606A"/>
    <w:rsid w:val="00B169DA"/>
    <w:rsid w:val="00B17D7C"/>
    <w:rsid w:val="00B20084"/>
    <w:rsid w:val="00B205F4"/>
    <w:rsid w:val="00B2082F"/>
    <w:rsid w:val="00B20CCD"/>
    <w:rsid w:val="00B21190"/>
    <w:rsid w:val="00B224F4"/>
    <w:rsid w:val="00B236F8"/>
    <w:rsid w:val="00B23B42"/>
    <w:rsid w:val="00B241E0"/>
    <w:rsid w:val="00B2448D"/>
    <w:rsid w:val="00B248A2"/>
    <w:rsid w:val="00B249A0"/>
    <w:rsid w:val="00B24BDB"/>
    <w:rsid w:val="00B2585D"/>
    <w:rsid w:val="00B267F3"/>
    <w:rsid w:val="00B26E20"/>
    <w:rsid w:val="00B277B2"/>
    <w:rsid w:val="00B27876"/>
    <w:rsid w:val="00B301BA"/>
    <w:rsid w:val="00B303B1"/>
    <w:rsid w:val="00B306D5"/>
    <w:rsid w:val="00B31775"/>
    <w:rsid w:val="00B32E65"/>
    <w:rsid w:val="00B33082"/>
    <w:rsid w:val="00B330EA"/>
    <w:rsid w:val="00B335B5"/>
    <w:rsid w:val="00B347FF"/>
    <w:rsid w:val="00B34BD8"/>
    <w:rsid w:val="00B34C15"/>
    <w:rsid w:val="00B37A12"/>
    <w:rsid w:val="00B4060C"/>
    <w:rsid w:val="00B4062B"/>
    <w:rsid w:val="00B40A78"/>
    <w:rsid w:val="00B40CCF"/>
    <w:rsid w:val="00B434C0"/>
    <w:rsid w:val="00B438CF"/>
    <w:rsid w:val="00B43F55"/>
    <w:rsid w:val="00B44ADF"/>
    <w:rsid w:val="00B45527"/>
    <w:rsid w:val="00B45BC6"/>
    <w:rsid w:val="00B45D52"/>
    <w:rsid w:val="00B45F57"/>
    <w:rsid w:val="00B46B61"/>
    <w:rsid w:val="00B46CA3"/>
    <w:rsid w:val="00B47421"/>
    <w:rsid w:val="00B476A2"/>
    <w:rsid w:val="00B4790A"/>
    <w:rsid w:val="00B47C75"/>
    <w:rsid w:val="00B50003"/>
    <w:rsid w:val="00B538B9"/>
    <w:rsid w:val="00B53F79"/>
    <w:rsid w:val="00B54689"/>
    <w:rsid w:val="00B549EA"/>
    <w:rsid w:val="00B54BE5"/>
    <w:rsid w:val="00B54E6D"/>
    <w:rsid w:val="00B55113"/>
    <w:rsid w:val="00B566B2"/>
    <w:rsid w:val="00B56B49"/>
    <w:rsid w:val="00B57187"/>
    <w:rsid w:val="00B5765F"/>
    <w:rsid w:val="00B57C73"/>
    <w:rsid w:val="00B60036"/>
    <w:rsid w:val="00B6069A"/>
    <w:rsid w:val="00B60B81"/>
    <w:rsid w:val="00B613EC"/>
    <w:rsid w:val="00B61492"/>
    <w:rsid w:val="00B623AB"/>
    <w:rsid w:val="00B6275C"/>
    <w:rsid w:val="00B62B56"/>
    <w:rsid w:val="00B63630"/>
    <w:rsid w:val="00B63A33"/>
    <w:rsid w:val="00B6497B"/>
    <w:rsid w:val="00B65A66"/>
    <w:rsid w:val="00B65A92"/>
    <w:rsid w:val="00B65B3B"/>
    <w:rsid w:val="00B666F5"/>
    <w:rsid w:val="00B67167"/>
    <w:rsid w:val="00B67221"/>
    <w:rsid w:val="00B6753D"/>
    <w:rsid w:val="00B6789A"/>
    <w:rsid w:val="00B67C06"/>
    <w:rsid w:val="00B70535"/>
    <w:rsid w:val="00B705D4"/>
    <w:rsid w:val="00B7139A"/>
    <w:rsid w:val="00B714A1"/>
    <w:rsid w:val="00B73819"/>
    <w:rsid w:val="00B738AA"/>
    <w:rsid w:val="00B73FE1"/>
    <w:rsid w:val="00B750B7"/>
    <w:rsid w:val="00B753B3"/>
    <w:rsid w:val="00B76183"/>
    <w:rsid w:val="00B76D79"/>
    <w:rsid w:val="00B77D01"/>
    <w:rsid w:val="00B77FD4"/>
    <w:rsid w:val="00B80187"/>
    <w:rsid w:val="00B8061A"/>
    <w:rsid w:val="00B8071A"/>
    <w:rsid w:val="00B8113E"/>
    <w:rsid w:val="00B813DE"/>
    <w:rsid w:val="00B829F1"/>
    <w:rsid w:val="00B82F8A"/>
    <w:rsid w:val="00B830FE"/>
    <w:rsid w:val="00B8323E"/>
    <w:rsid w:val="00B84185"/>
    <w:rsid w:val="00B8430C"/>
    <w:rsid w:val="00B84FA1"/>
    <w:rsid w:val="00B8559E"/>
    <w:rsid w:val="00B85706"/>
    <w:rsid w:val="00B86892"/>
    <w:rsid w:val="00B879A9"/>
    <w:rsid w:val="00B87A76"/>
    <w:rsid w:val="00B87C15"/>
    <w:rsid w:val="00B90A8C"/>
    <w:rsid w:val="00B91003"/>
    <w:rsid w:val="00B9156D"/>
    <w:rsid w:val="00B916D4"/>
    <w:rsid w:val="00B9170C"/>
    <w:rsid w:val="00B91C78"/>
    <w:rsid w:val="00B91F5E"/>
    <w:rsid w:val="00B9263F"/>
    <w:rsid w:val="00B92E62"/>
    <w:rsid w:val="00B94EA0"/>
    <w:rsid w:val="00B953D5"/>
    <w:rsid w:val="00B954DC"/>
    <w:rsid w:val="00B95BC8"/>
    <w:rsid w:val="00B95D57"/>
    <w:rsid w:val="00B9632B"/>
    <w:rsid w:val="00B965D1"/>
    <w:rsid w:val="00B9715F"/>
    <w:rsid w:val="00B97366"/>
    <w:rsid w:val="00B979C0"/>
    <w:rsid w:val="00B97B01"/>
    <w:rsid w:val="00BA0441"/>
    <w:rsid w:val="00BA09C5"/>
    <w:rsid w:val="00BA0CA1"/>
    <w:rsid w:val="00BA1319"/>
    <w:rsid w:val="00BA13BE"/>
    <w:rsid w:val="00BA1A21"/>
    <w:rsid w:val="00BA1AEF"/>
    <w:rsid w:val="00BA2210"/>
    <w:rsid w:val="00BA25CA"/>
    <w:rsid w:val="00BA277E"/>
    <w:rsid w:val="00BA2CCD"/>
    <w:rsid w:val="00BA3320"/>
    <w:rsid w:val="00BA3A0F"/>
    <w:rsid w:val="00BA4567"/>
    <w:rsid w:val="00BA49F5"/>
    <w:rsid w:val="00BA59F5"/>
    <w:rsid w:val="00BA67EC"/>
    <w:rsid w:val="00BA6C66"/>
    <w:rsid w:val="00BA7435"/>
    <w:rsid w:val="00BA77F7"/>
    <w:rsid w:val="00BB1684"/>
    <w:rsid w:val="00BB395B"/>
    <w:rsid w:val="00BB3B67"/>
    <w:rsid w:val="00BB40BD"/>
    <w:rsid w:val="00BB4A32"/>
    <w:rsid w:val="00BB4C3F"/>
    <w:rsid w:val="00BB5180"/>
    <w:rsid w:val="00BB5605"/>
    <w:rsid w:val="00BB57D4"/>
    <w:rsid w:val="00BB5B13"/>
    <w:rsid w:val="00BB5EEE"/>
    <w:rsid w:val="00BB648E"/>
    <w:rsid w:val="00BB6743"/>
    <w:rsid w:val="00BB7435"/>
    <w:rsid w:val="00BC038E"/>
    <w:rsid w:val="00BC06B3"/>
    <w:rsid w:val="00BC247D"/>
    <w:rsid w:val="00BC4B19"/>
    <w:rsid w:val="00BC510A"/>
    <w:rsid w:val="00BC6B63"/>
    <w:rsid w:val="00BC6CFD"/>
    <w:rsid w:val="00BC6F6A"/>
    <w:rsid w:val="00BC72F2"/>
    <w:rsid w:val="00BC7895"/>
    <w:rsid w:val="00BC794B"/>
    <w:rsid w:val="00BC7CFE"/>
    <w:rsid w:val="00BC7E27"/>
    <w:rsid w:val="00BD0421"/>
    <w:rsid w:val="00BD0C62"/>
    <w:rsid w:val="00BD0EF0"/>
    <w:rsid w:val="00BD158D"/>
    <w:rsid w:val="00BD1B9D"/>
    <w:rsid w:val="00BD1C60"/>
    <w:rsid w:val="00BD1F13"/>
    <w:rsid w:val="00BD219F"/>
    <w:rsid w:val="00BD21FC"/>
    <w:rsid w:val="00BD2BD2"/>
    <w:rsid w:val="00BD331C"/>
    <w:rsid w:val="00BD332B"/>
    <w:rsid w:val="00BD3CB9"/>
    <w:rsid w:val="00BD3ECF"/>
    <w:rsid w:val="00BD430B"/>
    <w:rsid w:val="00BD52B4"/>
    <w:rsid w:val="00BD635A"/>
    <w:rsid w:val="00BD645A"/>
    <w:rsid w:val="00BD68BE"/>
    <w:rsid w:val="00BD7509"/>
    <w:rsid w:val="00BD7EBB"/>
    <w:rsid w:val="00BE0C4A"/>
    <w:rsid w:val="00BE0CCA"/>
    <w:rsid w:val="00BE1256"/>
    <w:rsid w:val="00BE1463"/>
    <w:rsid w:val="00BE25A4"/>
    <w:rsid w:val="00BE26F5"/>
    <w:rsid w:val="00BE33C2"/>
    <w:rsid w:val="00BE525B"/>
    <w:rsid w:val="00BE67E4"/>
    <w:rsid w:val="00BE6921"/>
    <w:rsid w:val="00BE6A39"/>
    <w:rsid w:val="00BE6C9B"/>
    <w:rsid w:val="00BE75C9"/>
    <w:rsid w:val="00BE7DB5"/>
    <w:rsid w:val="00BF053B"/>
    <w:rsid w:val="00BF0950"/>
    <w:rsid w:val="00BF0A0A"/>
    <w:rsid w:val="00BF0BA1"/>
    <w:rsid w:val="00BF18EB"/>
    <w:rsid w:val="00BF1DD2"/>
    <w:rsid w:val="00BF2530"/>
    <w:rsid w:val="00BF331C"/>
    <w:rsid w:val="00BF3704"/>
    <w:rsid w:val="00BF3837"/>
    <w:rsid w:val="00BF411C"/>
    <w:rsid w:val="00BF4B04"/>
    <w:rsid w:val="00BF6E12"/>
    <w:rsid w:val="00BF6E53"/>
    <w:rsid w:val="00BF72C4"/>
    <w:rsid w:val="00BF7710"/>
    <w:rsid w:val="00BF77D7"/>
    <w:rsid w:val="00C00E37"/>
    <w:rsid w:val="00C0208D"/>
    <w:rsid w:val="00C02E57"/>
    <w:rsid w:val="00C03162"/>
    <w:rsid w:val="00C03613"/>
    <w:rsid w:val="00C038C5"/>
    <w:rsid w:val="00C04E52"/>
    <w:rsid w:val="00C04EAE"/>
    <w:rsid w:val="00C04FA0"/>
    <w:rsid w:val="00C0586E"/>
    <w:rsid w:val="00C0608C"/>
    <w:rsid w:val="00C0647C"/>
    <w:rsid w:val="00C07290"/>
    <w:rsid w:val="00C07358"/>
    <w:rsid w:val="00C07707"/>
    <w:rsid w:val="00C07C8D"/>
    <w:rsid w:val="00C07D21"/>
    <w:rsid w:val="00C07D60"/>
    <w:rsid w:val="00C10AAE"/>
    <w:rsid w:val="00C10B61"/>
    <w:rsid w:val="00C116EB"/>
    <w:rsid w:val="00C119F2"/>
    <w:rsid w:val="00C121AE"/>
    <w:rsid w:val="00C1244B"/>
    <w:rsid w:val="00C12B62"/>
    <w:rsid w:val="00C1331B"/>
    <w:rsid w:val="00C13914"/>
    <w:rsid w:val="00C13EB9"/>
    <w:rsid w:val="00C142AB"/>
    <w:rsid w:val="00C14599"/>
    <w:rsid w:val="00C14E62"/>
    <w:rsid w:val="00C151EE"/>
    <w:rsid w:val="00C16151"/>
    <w:rsid w:val="00C16F98"/>
    <w:rsid w:val="00C17AB1"/>
    <w:rsid w:val="00C20539"/>
    <w:rsid w:val="00C21989"/>
    <w:rsid w:val="00C219A6"/>
    <w:rsid w:val="00C22807"/>
    <w:rsid w:val="00C22886"/>
    <w:rsid w:val="00C23612"/>
    <w:rsid w:val="00C23E5F"/>
    <w:rsid w:val="00C23EB3"/>
    <w:rsid w:val="00C24F0B"/>
    <w:rsid w:val="00C25BB5"/>
    <w:rsid w:val="00C25BF4"/>
    <w:rsid w:val="00C26254"/>
    <w:rsid w:val="00C271EB"/>
    <w:rsid w:val="00C272FE"/>
    <w:rsid w:val="00C30115"/>
    <w:rsid w:val="00C3068D"/>
    <w:rsid w:val="00C308CE"/>
    <w:rsid w:val="00C310CA"/>
    <w:rsid w:val="00C313FA"/>
    <w:rsid w:val="00C31728"/>
    <w:rsid w:val="00C31DD6"/>
    <w:rsid w:val="00C31FC2"/>
    <w:rsid w:val="00C33CAE"/>
    <w:rsid w:val="00C33EEB"/>
    <w:rsid w:val="00C350A1"/>
    <w:rsid w:val="00C35DC0"/>
    <w:rsid w:val="00C35E97"/>
    <w:rsid w:val="00C3674A"/>
    <w:rsid w:val="00C36A66"/>
    <w:rsid w:val="00C36A99"/>
    <w:rsid w:val="00C36D7B"/>
    <w:rsid w:val="00C37FE7"/>
    <w:rsid w:val="00C406BC"/>
    <w:rsid w:val="00C41157"/>
    <w:rsid w:val="00C41F77"/>
    <w:rsid w:val="00C421D1"/>
    <w:rsid w:val="00C423E9"/>
    <w:rsid w:val="00C42A5D"/>
    <w:rsid w:val="00C4392E"/>
    <w:rsid w:val="00C439AC"/>
    <w:rsid w:val="00C43F54"/>
    <w:rsid w:val="00C43F85"/>
    <w:rsid w:val="00C43FC0"/>
    <w:rsid w:val="00C44E5D"/>
    <w:rsid w:val="00C452EC"/>
    <w:rsid w:val="00C45859"/>
    <w:rsid w:val="00C46573"/>
    <w:rsid w:val="00C46593"/>
    <w:rsid w:val="00C465FE"/>
    <w:rsid w:val="00C46767"/>
    <w:rsid w:val="00C46EE8"/>
    <w:rsid w:val="00C5023F"/>
    <w:rsid w:val="00C507EF"/>
    <w:rsid w:val="00C50C0C"/>
    <w:rsid w:val="00C531DF"/>
    <w:rsid w:val="00C53871"/>
    <w:rsid w:val="00C53AD0"/>
    <w:rsid w:val="00C53FF0"/>
    <w:rsid w:val="00C54605"/>
    <w:rsid w:val="00C562DB"/>
    <w:rsid w:val="00C56425"/>
    <w:rsid w:val="00C57361"/>
    <w:rsid w:val="00C574C4"/>
    <w:rsid w:val="00C578E2"/>
    <w:rsid w:val="00C60F5E"/>
    <w:rsid w:val="00C61086"/>
    <w:rsid w:val="00C6116F"/>
    <w:rsid w:val="00C6165E"/>
    <w:rsid w:val="00C61906"/>
    <w:rsid w:val="00C61FDB"/>
    <w:rsid w:val="00C63EB4"/>
    <w:rsid w:val="00C63F05"/>
    <w:rsid w:val="00C65052"/>
    <w:rsid w:val="00C65668"/>
    <w:rsid w:val="00C65766"/>
    <w:rsid w:val="00C65859"/>
    <w:rsid w:val="00C65C62"/>
    <w:rsid w:val="00C665D5"/>
    <w:rsid w:val="00C6696A"/>
    <w:rsid w:val="00C66B84"/>
    <w:rsid w:val="00C67690"/>
    <w:rsid w:val="00C67B47"/>
    <w:rsid w:val="00C708EC"/>
    <w:rsid w:val="00C70D92"/>
    <w:rsid w:val="00C724E9"/>
    <w:rsid w:val="00C72DF8"/>
    <w:rsid w:val="00C72F54"/>
    <w:rsid w:val="00C73102"/>
    <w:rsid w:val="00C734C0"/>
    <w:rsid w:val="00C73D31"/>
    <w:rsid w:val="00C74550"/>
    <w:rsid w:val="00C754D7"/>
    <w:rsid w:val="00C757EF"/>
    <w:rsid w:val="00C75863"/>
    <w:rsid w:val="00C76BFF"/>
    <w:rsid w:val="00C77969"/>
    <w:rsid w:val="00C8058F"/>
    <w:rsid w:val="00C811CA"/>
    <w:rsid w:val="00C815E5"/>
    <w:rsid w:val="00C81927"/>
    <w:rsid w:val="00C819BD"/>
    <w:rsid w:val="00C81C25"/>
    <w:rsid w:val="00C81FB9"/>
    <w:rsid w:val="00C82901"/>
    <w:rsid w:val="00C841C6"/>
    <w:rsid w:val="00C841FC"/>
    <w:rsid w:val="00C84B72"/>
    <w:rsid w:val="00C84FA5"/>
    <w:rsid w:val="00C852F0"/>
    <w:rsid w:val="00C85975"/>
    <w:rsid w:val="00C86388"/>
    <w:rsid w:val="00C86DEF"/>
    <w:rsid w:val="00C86FD2"/>
    <w:rsid w:val="00C874D0"/>
    <w:rsid w:val="00C8798B"/>
    <w:rsid w:val="00C87A0F"/>
    <w:rsid w:val="00C90149"/>
    <w:rsid w:val="00C908C0"/>
    <w:rsid w:val="00C91782"/>
    <w:rsid w:val="00C92425"/>
    <w:rsid w:val="00C92670"/>
    <w:rsid w:val="00C9320D"/>
    <w:rsid w:val="00C940A3"/>
    <w:rsid w:val="00C9451A"/>
    <w:rsid w:val="00C94F1E"/>
    <w:rsid w:val="00C95081"/>
    <w:rsid w:val="00C9605E"/>
    <w:rsid w:val="00C96430"/>
    <w:rsid w:val="00C964F8"/>
    <w:rsid w:val="00C96F6D"/>
    <w:rsid w:val="00C973D1"/>
    <w:rsid w:val="00C97746"/>
    <w:rsid w:val="00C97817"/>
    <w:rsid w:val="00C97E18"/>
    <w:rsid w:val="00CA09E8"/>
    <w:rsid w:val="00CA1105"/>
    <w:rsid w:val="00CA1CC2"/>
    <w:rsid w:val="00CA29C9"/>
    <w:rsid w:val="00CA29CA"/>
    <w:rsid w:val="00CA343F"/>
    <w:rsid w:val="00CA435C"/>
    <w:rsid w:val="00CA4DB2"/>
    <w:rsid w:val="00CA5068"/>
    <w:rsid w:val="00CA525D"/>
    <w:rsid w:val="00CA569D"/>
    <w:rsid w:val="00CA5FBF"/>
    <w:rsid w:val="00CA6069"/>
    <w:rsid w:val="00CA755A"/>
    <w:rsid w:val="00CA7800"/>
    <w:rsid w:val="00CB00CC"/>
    <w:rsid w:val="00CB0374"/>
    <w:rsid w:val="00CB064B"/>
    <w:rsid w:val="00CB0E38"/>
    <w:rsid w:val="00CB1C36"/>
    <w:rsid w:val="00CB35DA"/>
    <w:rsid w:val="00CB504A"/>
    <w:rsid w:val="00CB62AE"/>
    <w:rsid w:val="00CB78FB"/>
    <w:rsid w:val="00CB7B49"/>
    <w:rsid w:val="00CB7F27"/>
    <w:rsid w:val="00CC0884"/>
    <w:rsid w:val="00CC0ECE"/>
    <w:rsid w:val="00CC1124"/>
    <w:rsid w:val="00CC158F"/>
    <w:rsid w:val="00CC38B8"/>
    <w:rsid w:val="00CC45E6"/>
    <w:rsid w:val="00CC4D8D"/>
    <w:rsid w:val="00CC4F94"/>
    <w:rsid w:val="00CC533D"/>
    <w:rsid w:val="00CC563F"/>
    <w:rsid w:val="00CC6527"/>
    <w:rsid w:val="00CC7CC6"/>
    <w:rsid w:val="00CD1C0E"/>
    <w:rsid w:val="00CD1E4D"/>
    <w:rsid w:val="00CD21E2"/>
    <w:rsid w:val="00CD3548"/>
    <w:rsid w:val="00CD46D9"/>
    <w:rsid w:val="00CD4E98"/>
    <w:rsid w:val="00CD59DD"/>
    <w:rsid w:val="00CD6E96"/>
    <w:rsid w:val="00CD7554"/>
    <w:rsid w:val="00CE0ED3"/>
    <w:rsid w:val="00CE11EF"/>
    <w:rsid w:val="00CE15CE"/>
    <w:rsid w:val="00CE1A2F"/>
    <w:rsid w:val="00CE1CF6"/>
    <w:rsid w:val="00CE24C6"/>
    <w:rsid w:val="00CE2749"/>
    <w:rsid w:val="00CE2C45"/>
    <w:rsid w:val="00CE3A89"/>
    <w:rsid w:val="00CE52F4"/>
    <w:rsid w:val="00CE55B1"/>
    <w:rsid w:val="00CE5B90"/>
    <w:rsid w:val="00CE736F"/>
    <w:rsid w:val="00CF0293"/>
    <w:rsid w:val="00CF0A2E"/>
    <w:rsid w:val="00CF0C4F"/>
    <w:rsid w:val="00CF0DB5"/>
    <w:rsid w:val="00CF331F"/>
    <w:rsid w:val="00CF3370"/>
    <w:rsid w:val="00CF339A"/>
    <w:rsid w:val="00CF3621"/>
    <w:rsid w:val="00CF3728"/>
    <w:rsid w:val="00CF397D"/>
    <w:rsid w:val="00CF3E46"/>
    <w:rsid w:val="00CF4034"/>
    <w:rsid w:val="00CF5927"/>
    <w:rsid w:val="00CF5AEC"/>
    <w:rsid w:val="00CF5FA4"/>
    <w:rsid w:val="00CF6653"/>
    <w:rsid w:val="00CF697C"/>
    <w:rsid w:val="00CF6CC5"/>
    <w:rsid w:val="00CF70A9"/>
    <w:rsid w:val="00CF736B"/>
    <w:rsid w:val="00CF79E2"/>
    <w:rsid w:val="00D009B6"/>
    <w:rsid w:val="00D01364"/>
    <w:rsid w:val="00D039D9"/>
    <w:rsid w:val="00D03ED3"/>
    <w:rsid w:val="00D043CF"/>
    <w:rsid w:val="00D06CB8"/>
    <w:rsid w:val="00D06E23"/>
    <w:rsid w:val="00D07445"/>
    <w:rsid w:val="00D078CF"/>
    <w:rsid w:val="00D07DAA"/>
    <w:rsid w:val="00D103D5"/>
    <w:rsid w:val="00D10A8A"/>
    <w:rsid w:val="00D10E96"/>
    <w:rsid w:val="00D11543"/>
    <w:rsid w:val="00D11794"/>
    <w:rsid w:val="00D11994"/>
    <w:rsid w:val="00D11EC0"/>
    <w:rsid w:val="00D12695"/>
    <w:rsid w:val="00D1284E"/>
    <w:rsid w:val="00D13917"/>
    <w:rsid w:val="00D14651"/>
    <w:rsid w:val="00D147A3"/>
    <w:rsid w:val="00D15531"/>
    <w:rsid w:val="00D15E82"/>
    <w:rsid w:val="00D16038"/>
    <w:rsid w:val="00D162D2"/>
    <w:rsid w:val="00D163A6"/>
    <w:rsid w:val="00D164BC"/>
    <w:rsid w:val="00D1700D"/>
    <w:rsid w:val="00D1795E"/>
    <w:rsid w:val="00D2037C"/>
    <w:rsid w:val="00D20677"/>
    <w:rsid w:val="00D207BC"/>
    <w:rsid w:val="00D20E3C"/>
    <w:rsid w:val="00D21F63"/>
    <w:rsid w:val="00D221BC"/>
    <w:rsid w:val="00D22315"/>
    <w:rsid w:val="00D223F7"/>
    <w:rsid w:val="00D224E6"/>
    <w:rsid w:val="00D224FD"/>
    <w:rsid w:val="00D22607"/>
    <w:rsid w:val="00D227AF"/>
    <w:rsid w:val="00D23931"/>
    <w:rsid w:val="00D23B91"/>
    <w:rsid w:val="00D24A5E"/>
    <w:rsid w:val="00D24BA7"/>
    <w:rsid w:val="00D25965"/>
    <w:rsid w:val="00D25CFC"/>
    <w:rsid w:val="00D2640F"/>
    <w:rsid w:val="00D26A83"/>
    <w:rsid w:val="00D2756C"/>
    <w:rsid w:val="00D27F98"/>
    <w:rsid w:val="00D30346"/>
    <w:rsid w:val="00D309CF"/>
    <w:rsid w:val="00D31046"/>
    <w:rsid w:val="00D31A73"/>
    <w:rsid w:val="00D3201A"/>
    <w:rsid w:val="00D32CC0"/>
    <w:rsid w:val="00D33437"/>
    <w:rsid w:val="00D34147"/>
    <w:rsid w:val="00D34169"/>
    <w:rsid w:val="00D34245"/>
    <w:rsid w:val="00D3470D"/>
    <w:rsid w:val="00D34944"/>
    <w:rsid w:val="00D3523E"/>
    <w:rsid w:val="00D3576F"/>
    <w:rsid w:val="00D35A37"/>
    <w:rsid w:val="00D37370"/>
    <w:rsid w:val="00D37438"/>
    <w:rsid w:val="00D376C1"/>
    <w:rsid w:val="00D37ED2"/>
    <w:rsid w:val="00D40021"/>
    <w:rsid w:val="00D4047E"/>
    <w:rsid w:val="00D404AC"/>
    <w:rsid w:val="00D41B82"/>
    <w:rsid w:val="00D41CE1"/>
    <w:rsid w:val="00D41DA5"/>
    <w:rsid w:val="00D422D0"/>
    <w:rsid w:val="00D42532"/>
    <w:rsid w:val="00D42949"/>
    <w:rsid w:val="00D43102"/>
    <w:rsid w:val="00D433B2"/>
    <w:rsid w:val="00D4382A"/>
    <w:rsid w:val="00D44039"/>
    <w:rsid w:val="00D44509"/>
    <w:rsid w:val="00D44C10"/>
    <w:rsid w:val="00D4542F"/>
    <w:rsid w:val="00D45635"/>
    <w:rsid w:val="00D45856"/>
    <w:rsid w:val="00D45A61"/>
    <w:rsid w:val="00D45D58"/>
    <w:rsid w:val="00D45D79"/>
    <w:rsid w:val="00D463E5"/>
    <w:rsid w:val="00D46D0C"/>
    <w:rsid w:val="00D4703E"/>
    <w:rsid w:val="00D473D5"/>
    <w:rsid w:val="00D47890"/>
    <w:rsid w:val="00D5090F"/>
    <w:rsid w:val="00D50B18"/>
    <w:rsid w:val="00D50B92"/>
    <w:rsid w:val="00D50CD1"/>
    <w:rsid w:val="00D51634"/>
    <w:rsid w:val="00D51BE3"/>
    <w:rsid w:val="00D51C17"/>
    <w:rsid w:val="00D51C8A"/>
    <w:rsid w:val="00D5250C"/>
    <w:rsid w:val="00D52B0F"/>
    <w:rsid w:val="00D53667"/>
    <w:rsid w:val="00D53941"/>
    <w:rsid w:val="00D53A98"/>
    <w:rsid w:val="00D53E1E"/>
    <w:rsid w:val="00D54141"/>
    <w:rsid w:val="00D5429C"/>
    <w:rsid w:val="00D54684"/>
    <w:rsid w:val="00D54689"/>
    <w:rsid w:val="00D546C7"/>
    <w:rsid w:val="00D54839"/>
    <w:rsid w:val="00D54DBE"/>
    <w:rsid w:val="00D55BB3"/>
    <w:rsid w:val="00D562CC"/>
    <w:rsid w:val="00D562DD"/>
    <w:rsid w:val="00D56B92"/>
    <w:rsid w:val="00D57AF3"/>
    <w:rsid w:val="00D57FCB"/>
    <w:rsid w:val="00D6002C"/>
    <w:rsid w:val="00D60181"/>
    <w:rsid w:val="00D610ED"/>
    <w:rsid w:val="00D61C3E"/>
    <w:rsid w:val="00D62F59"/>
    <w:rsid w:val="00D63D7D"/>
    <w:rsid w:val="00D63ED0"/>
    <w:rsid w:val="00D64F43"/>
    <w:rsid w:val="00D65467"/>
    <w:rsid w:val="00D65650"/>
    <w:rsid w:val="00D65701"/>
    <w:rsid w:val="00D65D36"/>
    <w:rsid w:val="00D66005"/>
    <w:rsid w:val="00D662F0"/>
    <w:rsid w:val="00D66710"/>
    <w:rsid w:val="00D66C10"/>
    <w:rsid w:val="00D66EEA"/>
    <w:rsid w:val="00D67869"/>
    <w:rsid w:val="00D67F11"/>
    <w:rsid w:val="00D7053D"/>
    <w:rsid w:val="00D706F1"/>
    <w:rsid w:val="00D70775"/>
    <w:rsid w:val="00D7083D"/>
    <w:rsid w:val="00D70FC9"/>
    <w:rsid w:val="00D7112F"/>
    <w:rsid w:val="00D71FB9"/>
    <w:rsid w:val="00D72193"/>
    <w:rsid w:val="00D72983"/>
    <w:rsid w:val="00D73451"/>
    <w:rsid w:val="00D74A07"/>
    <w:rsid w:val="00D74B6F"/>
    <w:rsid w:val="00D75081"/>
    <w:rsid w:val="00D753D2"/>
    <w:rsid w:val="00D75BA7"/>
    <w:rsid w:val="00D7613C"/>
    <w:rsid w:val="00D76B40"/>
    <w:rsid w:val="00D77208"/>
    <w:rsid w:val="00D8098B"/>
    <w:rsid w:val="00D819EE"/>
    <w:rsid w:val="00D8383D"/>
    <w:rsid w:val="00D83C42"/>
    <w:rsid w:val="00D83EFF"/>
    <w:rsid w:val="00D84EDB"/>
    <w:rsid w:val="00D859D5"/>
    <w:rsid w:val="00D865E3"/>
    <w:rsid w:val="00D86A49"/>
    <w:rsid w:val="00D8702E"/>
    <w:rsid w:val="00D872C4"/>
    <w:rsid w:val="00D90362"/>
    <w:rsid w:val="00D9061F"/>
    <w:rsid w:val="00D91326"/>
    <w:rsid w:val="00D91A3A"/>
    <w:rsid w:val="00D91A90"/>
    <w:rsid w:val="00D92DAB"/>
    <w:rsid w:val="00D92DFC"/>
    <w:rsid w:val="00D92FED"/>
    <w:rsid w:val="00D94FB1"/>
    <w:rsid w:val="00D95177"/>
    <w:rsid w:val="00D95275"/>
    <w:rsid w:val="00D957D8"/>
    <w:rsid w:val="00D95C56"/>
    <w:rsid w:val="00D95D85"/>
    <w:rsid w:val="00D961E2"/>
    <w:rsid w:val="00D96839"/>
    <w:rsid w:val="00D96C03"/>
    <w:rsid w:val="00D96DBD"/>
    <w:rsid w:val="00D96DC0"/>
    <w:rsid w:val="00D96F56"/>
    <w:rsid w:val="00D97A80"/>
    <w:rsid w:val="00D97E5B"/>
    <w:rsid w:val="00DA12E3"/>
    <w:rsid w:val="00DA2991"/>
    <w:rsid w:val="00DA378B"/>
    <w:rsid w:val="00DA3FEB"/>
    <w:rsid w:val="00DA403E"/>
    <w:rsid w:val="00DA4A00"/>
    <w:rsid w:val="00DA6234"/>
    <w:rsid w:val="00DA6930"/>
    <w:rsid w:val="00DB05FC"/>
    <w:rsid w:val="00DB1CBA"/>
    <w:rsid w:val="00DB1CCA"/>
    <w:rsid w:val="00DB32D9"/>
    <w:rsid w:val="00DB459E"/>
    <w:rsid w:val="00DB45EE"/>
    <w:rsid w:val="00DB47BF"/>
    <w:rsid w:val="00DC0749"/>
    <w:rsid w:val="00DC1123"/>
    <w:rsid w:val="00DC1916"/>
    <w:rsid w:val="00DC1CE3"/>
    <w:rsid w:val="00DC2E4C"/>
    <w:rsid w:val="00DC2F59"/>
    <w:rsid w:val="00DC3047"/>
    <w:rsid w:val="00DC3160"/>
    <w:rsid w:val="00DC33A9"/>
    <w:rsid w:val="00DC3EF1"/>
    <w:rsid w:val="00DC5831"/>
    <w:rsid w:val="00DC5A33"/>
    <w:rsid w:val="00DC5D63"/>
    <w:rsid w:val="00DC5E3E"/>
    <w:rsid w:val="00DC62E7"/>
    <w:rsid w:val="00DC69E3"/>
    <w:rsid w:val="00DC6ED4"/>
    <w:rsid w:val="00DC7015"/>
    <w:rsid w:val="00DC715F"/>
    <w:rsid w:val="00DD0662"/>
    <w:rsid w:val="00DD0AB0"/>
    <w:rsid w:val="00DD2228"/>
    <w:rsid w:val="00DD2B0C"/>
    <w:rsid w:val="00DD2F61"/>
    <w:rsid w:val="00DD38C4"/>
    <w:rsid w:val="00DD4148"/>
    <w:rsid w:val="00DD4250"/>
    <w:rsid w:val="00DD4413"/>
    <w:rsid w:val="00DD4A0C"/>
    <w:rsid w:val="00DD4EE5"/>
    <w:rsid w:val="00DD5726"/>
    <w:rsid w:val="00DD5B44"/>
    <w:rsid w:val="00DD60B6"/>
    <w:rsid w:val="00DD6228"/>
    <w:rsid w:val="00DD7827"/>
    <w:rsid w:val="00DE01F3"/>
    <w:rsid w:val="00DE03C4"/>
    <w:rsid w:val="00DE06BA"/>
    <w:rsid w:val="00DE0C97"/>
    <w:rsid w:val="00DE0F37"/>
    <w:rsid w:val="00DE26FB"/>
    <w:rsid w:val="00DE291B"/>
    <w:rsid w:val="00DE29C9"/>
    <w:rsid w:val="00DE29EE"/>
    <w:rsid w:val="00DE2A57"/>
    <w:rsid w:val="00DE356C"/>
    <w:rsid w:val="00DE390B"/>
    <w:rsid w:val="00DE392F"/>
    <w:rsid w:val="00DE3AD7"/>
    <w:rsid w:val="00DE4A3D"/>
    <w:rsid w:val="00DE6633"/>
    <w:rsid w:val="00DF013C"/>
    <w:rsid w:val="00DF0506"/>
    <w:rsid w:val="00DF050D"/>
    <w:rsid w:val="00DF08E9"/>
    <w:rsid w:val="00DF11BA"/>
    <w:rsid w:val="00DF1821"/>
    <w:rsid w:val="00DF1CDA"/>
    <w:rsid w:val="00DF2A29"/>
    <w:rsid w:val="00DF2B72"/>
    <w:rsid w:val="00DF30DD"/>
    <w:rsid w:val="00DF325A"/>
    <w:rsid w:val="00DF3FB1"/>
    <w:rsid w:val="00DF5146"/>
    <w:rsid w:val="00DF5637"/>
    <w:rsid w:val="00DF58DC"/>
    <w:rsid w:val="00DF605C"/>
    <w:rsid w:val="00DF661E"/>
    <w:rsid w:val="00DF6E7C"/>
    <w:rsid w:val="00DF7277"/>
    <w:rsid w:val="00DF79D5"/>
    <w:rsid w:val="00E00716"/>
    <w:rsid w:val="00E00F2D"/>
    <w:rsid w:val="00E0181B"/>
    <w:rsid w:val="00E0184A"/>
    <w:rsid w:val="00E01E75"/>
    <w:rsid w:val="00E02447"/>
    <w:rsid w:val="00E02D0B"/>
    <w:rsid w:val="00E0425E"/>
    <w:rsid w:val="00E042C8"/>
    <w:rsid w:val="00E045E2"/>
    <w:rsid w:val="00E05681"/>
    <w:rsid w:val="00E0635D"/>
    <w:rsid w:val="00E065C4"/>
    <w:rsid w:val="00E06643"/>
    <w:rsid w:val="00E06965"/>
    <w:rsid w:val="00E070D5"/>
    <w:rsid w:val="00E07B2E"/>
    <w:rsid w:val="00E101EA"/>
    <w:rsid w:val="00E10701"/>
    <w:rsid w:val="00E11F9C"/>
    <w:rsid w:val="00E127A4"/>
    <w:rsid w:val="00E13E71"/>
    <w:rsid w:val="00E13F21"/>
    <w:rsid w:val="00E14051"/>
    <w:rsid w:val="00E155F3"/>
    <w:rsid w:val="00E15E1C"/>
    <w:rsid w:val="00E160B1"/>
    <w:rsid w:val="00E1678B"/>
    <w:rsid w:val="00E17239"/>
    <w:rsid w:val="00E174A8"/>
    <w:rsid w:val="00E20BAE"/>
    <w:rsid w:val="00E213B0"/>
    <w:rsid w:val="00E21D74"/>
    <w:rsid w:val="00E21F95"/>
    <w:rsid w:val="00E22564"/>
    <w:rsid w:val="00E2297F"/>
    <w:rsid w:val="00E244A7"/>
    <w:rsid w:val="00E255CE"/>
    <w:rsid w:val="00E26160"/>
    <w:rsid w:val="00E261D1"/>
    <w:rsid w:val="00E2690A"/>
    <w:rsid w:val="00E27060"/>
    <w:rsid w:val="00E27997"/>
    <w:rsid w:val="00E279FF"/>
    <w:rsid w:val="00E27C80"/>
    <w:rsid w:val="00E27EA2"/>
    <w:rsid w:val="00E30B2C"/>
    <w:rsid w:val="00E3222C"/>
    <w:rsid w:val="00E32413"/>
    <w:rsid w:val="00E331C0"/>
    <w:rsid w:val="00E348FE"/>
    <w:rsid w:val="00E34A24"/>
    <w:rsid w:val="00E34AA1"/>
    <w:rsid w:val="00E3515B"/>
    <w:rsid w:val="00E352C0"/>
    <w:rsid w:val="00E35373"/>
    <w:rsid w:val="00E35CCD"/>
    <w:rsid w:val="00E36574"/>
    <w:rsid w:val="00E36714"/>
    <w:rsid w:val="00E36BCD"/>
    <w:rsid w:val="00E37EA6"/>
    <w:rsid w:val="00E4086E"/>
    <w:rsid w:val="00E40875"/>
    <w:rsid w:val="00E408A3"/>
    <w:rsid w:val="00E41EEB"/>
    <w:rsid w:val="00E41F8F"/>
    <w:rsid w:val="00E4282E"/>
    <w:rsid w:val="00E42831"/>
    <w:rsid w:val="00E42CFC"/>
    <w:rsid w:val="00E43B7D"/>
    <w:rsid w:val="00E43E7D"/>
    <w:rsid w:val="00E44788"/>
    <w:rsid w:val="00E44F12"/>
    <w:rsid w:val="00E45443"/>
    <w:rsid w:val="00E45CB7"/>
    <w:rsid w:val="00E46016"/>
    <w:rsid w:val="00E46095"/>
    <w:rsid w:val="00E46732"/>
    <w:rsid w:val="00E4723C"/>
    <w:rsid w:val="00E503EB"/>
    <w:rsid w:val="00E5094E"/>
    <w:rsid w:val="00E50EA5"/>
    <w:rsid w:val="00E50FA2"/>
    <w:rsid w:val="00E530FD"/>
    <w:rsid w:val="00E531BB"/>
    <w:rsid w:val="00E54A2E"/>
    <w:rsid w:val="00E54C3C"/>
    <w:rsid w:val="00E554A0"/>
    <w:rsid w:val="00E557E1"/>
    <w:rsid w:val="00E56100"/>
    <w:rsid w:val="00E56ABA"/>
    <w:rsid w:val="00E56C85"/>
    <w:rsid w:val="00E574D6"/>
    <w:rsid w:val="00E57D6E"/>
    <w:rsid w:val="00E57E3C"/>
    <w:rsid w:val="00E61833"/>
    <w:rsid w:val="00E61F37"/>
    <w:rsid w:val="00E62C41"/>
    <w:rsid w:val="00E6335C"/>
    <w:rsid w:val="00E637AA"/>
    <w:rsid w:val="00E63AA2"/>
    <w:rsid w:val="00E64A04"/>
    <w:rsid w:val="00E64DB5"/>
    <w:rsid w:val="00E651A6"/>
    <w:rsid w:val="00E65229"/>
    <w:rsid w:val="00E65E95"/>
    <w:rsid w:val="00E67213"/>
    <w:rsid w:val="00E672A8"/>
    <w:rsid w:val="00E677CC"/>
    <w:rsid w:val="00E678EA"/>
    <w:rsid w:val="00E7024F"/>
    <w:rsid w:val="00E70479"/>
    <w:rsid w:val="00E7106A"/>
    <w:rsid w:val="00E7146B"/>
    <w:rsid w:val="00E71907"/>
    <w:rsid w:val="00E7306C"/>
    <w:rsid w:val="00E73FB7"/>
    <w:rsid w:val="00E747B3"/>
    <w:rsid w:val="00E7572B"/>
    <w:rsid w:val="00E75874"/>
    <w:rsid w:val="00E75A00"/>
    <w:rsid w:val="00E75B97"/>
    <w:rsid w:val="00E761DF"/>
    <w:rsid w:val="00E76581"/>
    <w:rsid w:val="00E7704E"/>
    <w:rsid w:val="00E80124"/>
    <w:rsid w:val="00E80A88"/>
    <w:rsid w:val="00E812BE"/>
    <w:rsid w:val="00E81ABD"/>
    <w:rsid w:val="00E81B36"/>
    <w:rsid w:val="00E82397"/>
    <w:rsid w:val="00E82501"/>
    <w:rsid w:val="00E82929"/>
    <w:rsid w:val="00E834DB"/>
    <w:rsid w:val="00E837CE"/>
    <w:rsid w:val="00E846A0"/>
    <w:rsid w:val="00E84A66"/>
    <w:rsid w:val="00E8560D"/>
    <w:rsid w:val="00E8588D"/>
    <w:rsid w:val="00E85F3E"/>
    <w:rsid w:val="00E864BB"/>
    <w:rsid w:val="00E86A4E"/>
    <w:rsid w:val="00E86BAA"/>
    <w:rsid w:val="00E870C2"/>
    <w:rsid w:val="00E872C4"/>
    <w:rsid w:val="00E87577"/>
    <w:rsid w:val="00E90357"/>
    <w:rsid w:val="00E9052B"/>
    <w:rsid w:val="00E912E9"/>
    <w:rsid w:val="00E916CE"/>
    <w:rsid w:val="00E92F26"/>
    <w:rsid w:val="00E9305E"/>
    <w:rsid w:val="00E9327F"/>
    <w:rsid w:val="00E93308"/>
    <w:rsid w:val="00E94B6C"/>
    <w:rsid w:val="00E94FD9"/>
    <w:rsid w:val="00E95268"/>
    <w:rsid w:val="00E962AA"/>
    <w:rsid w:val="00E962B6"/>
    <w:rsid w:val="00E96402"/>
    <w:rsid w:val="00E96B9F"/>
    <w:rsid w:val="00E975A6"/>
    <w:rsid w:val="00E97689"/>
    <w:rsid w:val="00E97781"/>
    <w:rsid w:val="00EA0859"/>
    <w:rsid w:val="00EA0879"/>
    <w:rsid w:val="00EA0B4E"/>
    <w:rsid w:val="00EA0FB9"/>
    <w:rsid w:val="00EA1801"/>
    <w:rsid w:val="00EA1A5E"/>
    <w:rsid w:val="00EA1C66"/>
    <w:rsid w:val="00EA2EC2"/>
    <w:rsid w:val="00EA2ED0"/>
    <w:rsid w:val="00EA2F73"/>
    <w:rsid w:val="00EA376A"/>
    <w:rsid w:val="00EA3F81"/>
    <w:rsid w:val="00EA40D9"/>
    <w:rsid w:val="00EA516B"/>
    <w:rsid w:val="00EA66D0"/>
    <w:rsid w:val="00EA6AFF"/>
    <w:rsid w:val="00EA6E73"/>
    <w:rsid w:val="00EA70D1"/>
    <w:rsid w:val="00EA7885"/>
    <w:rsid w:val="00EB000F"/>
    <w:rsid w:val="00EB18E6"/>
    <w:rsid w:val="00EB22C2"/>
    <w:rsid w:val="00EB2651"/>
    <w:rsid w:val="00EB2CD1"/>
    <w:rsid w:val="00EB3969"/>
    <w:rsid w:val="00EB3D7F"/>
    <w:rsid w:val="00EB4212"/>
    <w:rsid w:val="00EB46AF"/>
    <w:rsid w:val="00EB4850"/>
    <w:rsid w:val="00EB4E71"/>
    <w:rsid w:val="00EB5152"/>
    <w:rsid w:val="00EB584B"/>
    <w:rsid w:val="00EB5C78"/>
    <w:rsid w:val="00EB60BF"/>
    <w:rsid w:val="00EB7600"/>
    <w:rsid w:val="00EB799E"/>
    <w:rsid w:val="00EC0FF4"/>
    <w:rsid w:val="00EC10E7"/>
    <w:rsid w:val="00EC1187"/>
    <w:rsid w:val="00EC1244"/>
    <w:rsid w:val="00EC138A"/>
    <w:rsid w:val="00EC1581"/>
    <w:rsid w:val="00EC19FE"/>
    <w:rsid w:val="00EC1D5D"/>
    <w:rsid w:val="00EC27A0"/>
    <w:rsid w:val="00EC4FDC"/>
    <w:rsid w:val="00EC50EA"/>
    <w:rsid w:val="00EC61E6"/>
    <w:rsid w:val="00EC626D"/>
    <w:rsid w:val="00EC72E7"/>
    <w:rsid w:val="00EC7BA1"/>
    <w:rsid w:val="00ED0767"/>
    <w:rsid w:val="00ED08DD"/>
    <w:rsid w:val="00ED0EFE"/>
    <w:rsid w:val="00ED0FF3"/>
    <w:rsid w:val="00ED101B"/>
    <w:rsid w:val="00ED125F"/>
    <w:rsid w:val="00ED1355"/>
    <w:rsid w:val="00ED218E"/>
    <w:rsid w:val="00ED2530"/>
    <w:rsid w:val="00ED2540"/>
    <w:rsid w:val="00ED3361"/>
    <w:rsid w:val="00ED39A2"/>
    <w:rsid w:val="00ED4144"/>
    <w:rsid w:val="00ED50D5"/>
    <w:rsid w:val="00ED5848"/>
    <w:rsid w:val="00ED5B0A"/>
    <w:rsid w:val="00ED5FC6"/>
    <w:rsid w:val="00ED7140"/>
    <w:rsid w:val="00ED74D2"/>
    <w:rsid w:val="00ED7C7B"/>
    <w:rsid w:val="00EE00B6"/>
    <w:rsid w:val="00EE0691"/>
    <w:rsid w:val="00EE0B51"/>
    <w:rsid w:val="00EE0DDD"/>
    <w:rsid w:val="00EE1EF0"/>
    <w:rsid w:val="00EE23D3"/>
    <w:rsid w:val="00EE2A77"/>
    <w:rsid w:val="00EE3D46"/>
    <w:rsid w:val="00EE3F31"/>
    <w:rsid w:val="00EE46AC"/>
    <w:rsid w:val="00EE479F"/>
    <w:rsid w:val="00EE491B"/>
    <w:rsid w:val="00EE5534"/>
    <w:rsid w:val="00EE5B83"/>
    <w:rsid w:val="00EE5C83"/>
    <w:rsid w:val="00EE65D6"/>
    <w:rsid w:val="00EE76A3"/>
    <w:rsid w:val="00EF034F"/>
    <w:rsid w:val="00EF0649"/>
    <w:rsid w:val="00EF1273"/>
    <w:rsid w:val="00EF1976"/>
    <w:rsid w:val="00EF1E5B"/>
    <w:rsid w:val="00EF1FDC"/>
    <w:rsid w:val="00EF23AE"/>
    <w:rsid w:val="00EF24D8"/>
    <w:rsid w:val="00EF2E74"/>
    <w:rsid w:val="00EF2EAA"/>
    <w:rsid w:val="00EF31B5"/>
    <w:rsid w:val="00EF3CDA"/>
    <w:rsid w:val="00EF4005"/>
    <w:rsid w:val="00EF4CCF"/>
    <w:rsid w:val="00EF4F20"/>
    <w:rsid w:val="00EF5418"/>
    <w:rsid w:val="00EF5F2C"/>
    <w:rsid w:val="00EF6BFA"/>
    <w:rsid w:val="00F002A0"/>
    <w:rsid w:val="00F008C8"/>
    <w:rsid w:val="00F00E65"/>
    <w:rsid w:val="00F010FD"/>
    <w:rsid w:val="00F01294"/>
    <w:rsid w:val="00F0149F"/>
    <w:rsid w:val="00F01B26"/>
    <w:rsid w:val="00F024C1"/>
    <w:rsid w:val="00F03063"/>
    <w:rsid w:val="00F03164"/>
    <w:rsid w:val="00F03658"/>
    <w:rsid w:val="00F04FB3"/>
    <w:rsid w:val="00F05F85"/>
    <w:rsid w:val="00F078F0"/>
    <w:rsid w:val="00F10285"/>
    <w:rsid w:val="00F1053C"/>
    <w:rsid w:val="00F10758"/>
    <w:rsid w:val="00F121CC"/>
    <w:rsid w:val="00F1228F"/>
    <w:rsid w:val="00F12B4A"/>
    <w:rsid w:val="00F12CC1"/>
    <w:rsid w:val="00F13547"/>
    <w:rsid w:val="00F13B84"/>
    <w:rsid w:val="00F13C38"/>
    <w:rsid w:val="00F13E9B"/>
    <w:rsid w:val="00F14150"/>
    <w:rsid w:val="00F14792"/>
    <w:rsid w:val="00F15524"/>
    <w:rsid w:val="00F159BB"/>
    <w:rsid w:val="00F15A09"/>
    <w:rsid w:val="00F171EC"/>
    <w:rsid w:val="00F17458"/>
    <w:rsid w:val="00F17603"/>
    <w:rsid w:val="00F17C53"/>
    <w:rsid w:val="00F17FA4"/>
    <w:rsid w:val="00F200AF"/>
    <w:rsid w:val="00F2060D"/>
    <w:rsid w:val="00F20F95"/>
    <w:rsid w:val="00F211D0"/>
    <w:rsid w:val="00F21E6D"/>
    <w:rsid w:val="00F236A3"/>
    <w:rsid w:val="00F23973"/>
    <w:rsid w:val="00F23E16"/>
    <w:rsid w:val="00F24A86"/>
    <w:rsid w:val="00F24ED4"/>
    <w:rsid w:val="00F25614"/>
    <w:rsid w:val="00F26326"/>
    <w:rsid w:val="00F26919"/>
    <w:rsid w:val="00F269EF"/>
    <w:rsid w:val="00F26C9D"/>
    <w:rsid w:val="00F30062"/>
    <w:rsid w:val="00F300D2"/>
    <w:rsid w:val="00F30256"/>
    <w:rsid w:val="00F30CC3"/>
    <w:rsid w:val="00F318B1"/>
    <w:rsid w:val="00F3190F"/>
    <w:rsid w:val="00F321DE"/>
    <w:rsid w:val="00F32241"/>
    <w:rsid w:val="00F331E1"/>
    <w:rsid w:val="00F33221"/>
    <w:rsid w:val="00F33F49"/>
    <w:rsid w:val="00F33FF3"/>
    <w:rsid w:val="00F34940"/>
    <w:rsid w:val="00F34955"/>
    <w:rsid w:val="00F34DC4"/>
    <w:rsid w:val="00F35457"/>
    <w:rsid w:val="00F36E09"/>
    <w:rsid w:val="00F36FB9"/>
    <w:rsid w:val="00F375A5"/>
    <w:rsid w:val="00F3762D"/>
    <w:rsid w:val="00F3763C"/>
    <w:rsid w:val="00F37AB6"/>
    <w:rsid w:val="00F40057"/>
    <w:rsid w:val="00F40107"/>
    <w:rsid w:val="00F407FB"/>
    <w:rsid w:val="00F4100D"/>
    <w:rsid w:val="00F43718"/>
    <w:rsid w:val="00F437F3"/>
    <w:rsid w:val="00F43E2F"/>
    <w:rsid w:val="00F441F1"/>
    <w:rsid w:val="00F443A9"/>
    <w:rsid w:val="00F443D2"/>
    <w:rsid w:val="00F44984"/>
    <w:rsid w:val="00F44C94"/>
    <w:rsid w:val="00F455AE"/>
    <w:rsid w:val="00F45ABD"/>
    <w:rsid w:val="00F46226"/>
    <w:rsid w:val="00F47BE6"/>
    <w:rsid w:val="00F47D01"/>
    <w:rsid w:val="00F47F3D"/>
    <w:rsid w:val="00F50243"/>
    <w:rsid w:val="00F510D8"/>
    <w:rsid w:val="00F510E9"/>
    <w:rsid w:val="00F51DB1"/>
    <w:rsid w:val="00F51F2A"/>
    <w:rsid w:val="00F523BF"/>
    <w:rsid w:val="00F52B19"/>
    <w:rsid w:val="00F53177"/>
    <w:rsid w:val="00F53C1F"/>
    <w:rsid w:val="00F53F70"/>
    <w:rsid w:val="00F5488F"/>
    <w:rsid w:val="00F54ED1"/>
    <w:rsid w:val="00F55CEB"/>
    <w:rsid w:val="00F56419"/>
    <w:rsid w:val="00F575F9"/>
    <w:rsid w:val="00F600BA"/>
    <w:rsid w:val="00F60C74"/>
    <w:rsid w:val="00F60E48"/>
    <w:rsid w:val="00F6105E"/>
    <w:rsid w:val="00F6107D"/>
    <w:rsid w:val="00F61AF9"/>
    <w:rsid w:val="00F61F05"/>
    <w:rsid w:val="00F62E67"/>
    <w:rsid w:val="00F62FF8"/>
    <w:rsid w:val="00F63593"/>
    <w:rsid w:val="00F637DF"/>
    <w:rsid w:val="00F63D8B"/>
    <w:rsid w:val="00F63DA2"/>
    <w:rsid w:val="00F6445F"/>
    <w:rsid w:val="00F65C69"/>
    <w:rsid w:val="00F66FDF"/>
    <w:rsid w:val="00F67A87"/>
    <w:rsid w:val="00F73563"/>
    <w:rsid w:val="00F74D38"/>
    <w:rsid w:val="00F75067"/>
    <w:rsid w:val="00F75713"/>
    <w:rsid w:val="00F758B7"/>
    <w:rsid w:val="00F77D48"/>
    <w:rsid w:val="00F80BE6"/>
    <w:rsid w:val="00F80E11"/>
    <w:rsid w:val="00F818F1"/>
    <w:rsid w:val="00F8215D"/>
    <w:rsid w:val="00F8374B"/>
    <w:rsid w:val="00F846C6"/>
    <w:rsid w:val="00F84C05"/>
    <w:rsid w:val="00F84F11"/>
    <w:rsid w:val="00F86179"/>
    <w:rsid w:val="00F866E6"/>
    <w:rsid w:val="00F86F0D"/>
    <w:rsid w:val="00F919DD"/>
    <w:rsid w:val="00F91AAB"/>
    <w:rsid w:val="00F937D3"/>
    <w:rsid w:val="00F93B8E"/>
    <w:rsid w:val="00F94AAE"/>
    <w:rsid w:val="00F97538"/>
    <w:rsid w:val="00F975EE"/>
    <w:rsid w:val="00F976AA"/>
    <w:rsid w:val="00F977D2"/>
    <w:rsid w:val="00F97A8E"/>
    <w:rsid w:val="00F97DBB"/>
    <w:rsid w:val="00FA1545"/>
    <w:rsid w:val="00FA180F"/>
    <w:rsid w:val="00FA19B6"/>
    <w:rsid w:val="00FA1BE3"/>
    <w:rsid w:val="00FA20E9"/>
    <w:rsid w:val="00FA2181"/>
    <w:rsid w:val="00FA26DB"/>
    <w:rsid w:val="00FA2973"/>
    <w:rsid w:val="00FA2A86"/>
    <w:rsid w:val="00FA34E4"/>
    <w:rsid w:val="00FA35F7"/>
    <w:rsid w:val="00FA3A34"/>
    <w:rsid w:val="00FA3F3C"/>
    <w:rsid w:val="00FA40CE"/>
    <w:rsid w:val="00FA4613"/>
    <w:rsid w:val="00FA58B9"/>
    <w:rsid w:val="00FA5CCB"/>
    <w:rsid w:val="00FA677B"/>
    <w:rsid w:val="00FA6EB9"/>
    <w:rsid w:val="00FA6F56"/>
    <w:rsid w:val="00FA7A55"/>
    <w:rsid w:val="00FB0106"/>
    <w:rsid w:val="00FB046A"/>
    <w:rsid w:val="00FB1579"/>
    <w:rsid w:val="00FB1730"/>
    <w:rsid w:val="00FB2F0E"/>
    <w:rsid w:val="00FB315F"/>
    <w:rsid w:val="00FB3294"/>
    <w:rsid w:val="00FB3E61"/>
    <w:rsid w:val="00FB40F7"/>
    <w:rsid w:val="00FB42DE"/>
    <w:rsid w:val="00FB4697"/>
    <w:rsid w:val="00FB4924"/>
    <w:rsid w:val="00FB4A3E"/>
    <w:rsid w:val="00FB4E7A"/>
    <w:rsid w:val="00FB5087"/>
    <w:rsid w:val="00FB50B4"/>
    <w:rsid w:val="00FB5193"/>
    <w:rsid w:val="00FB52D6"/>
    <w:rsid w:val="00FB5316"/>
    <w:rsid w:val="00FB57DC"/>
    <w:rsid w:val="00FB5D53"/>
    <w:rsid w:val="00FB652B"/>
    <w:rsid w:val="00FB6E18"/>
    <w:rsid w:val="00FB7467"/>
    <w:rsid w:val="00FB7892"/>
    <w:rsid w:val="00FB7EA3"/>
    <w:rsid w:val="00FC0285"/>
    <w:rsid w:val="00FC0E16"/>
    <w:rsid w:val="00FC0E65"/>
    <w:rsid w:val="00FC12C2"/>
    <w:rsid w:val="00FC1A0D"/>
    <w:rsid w:val="00FC2553"/>
    <w:rsid w:val="00FC2AD1"/>
    <w:rsid w:val="00FC2D9C"/>
    <w:rsid w:val="00FC2DBF"/>
    <w:rsid w:val="00FC2F0E"/>
    <w:rsid w:val="00FC3CC0"/>
    <w:rsid w:val="00FC49ED"/>
    <w:rsid w:val="00FC4BA0"/>
    <w:rsid w:val="00FC4C32"/>
    <w:rsid w:val="00FC53C3"/>
    <w:rsid w:val="00FC5523"/>
    <w:rsid w:val="00FC5D57"/>
    <w:rsid w:val="00FC6233"/>
    <w:rsid w:val="00FC627F"/>
    <w:rsid w:val="00FC637A"/>
    <w:rsid w:val="00FC6764"/>
    <w:rsid w:val="00FC6816"/>
    <w:rsid w:val="00FC6C1E"/>
    <w:rsid w:val="00FC6FA5"/>
    <w:rsid w:val="00FC7F6E"/>
    <w:rsid w:val="00FC7F7D"/>
    <w:rsid w:val="00FD00F4"/>
    <w:rsid w:val="00FD0486"/>
    <w:rsid w:val="00FD0BFE"/>
    <w:rsid w:val="00FD1BBE"/>
    <w:rsid w:val="00FD1EF8"/>
    <w:rsid w:val="00FD1F9B"/>
    <w:rsid w:val="00FD205C"/>
    <w:rsid w:val="00FD25A4"/>
    <w:rsid w:val="00FD25AA"/>
    <w:rsid w:val="00FD2779"/>
    <w:rsid w:val="00FD3D7F"/>
    <w:rsid w:val="00FD3DF8"/>
    <w:rsid w:val="00FD423E"/>
    <w:rsid w:val="00FD4534"/>
    <w:rsid w:val="00FD46DA"/>
    <w:rsid w:val="00FD564F"/>
    <w:rsid w:val="00FD632E"/>
    <w:rsid w:val="00FD7210"/>
    <w:rsid w:val="00FE0337"/>
    <w:rsid w:val="00FE054B"/>
    <w:rsid w:val="00FE0655"/>
    <w:rsid w:val="00FE071D"/>
    <w:rsid w:val="00FE09EA"/>
    <w:rsid w:val="00FE0E59"/>
    <w:rsid w:val="00FE0F1D"/>
    <w:rsid w:val="00FE110B"/>
    <w:rsid w:val="00FE149A"/>
    <w:rsid w:val="00FE16E6"/>
    <w:rsid w:val="00FE1AF1"/>
    <w:rsid w:val="00FE2001"/>
    <w:rsid w:val="00FE25E2"/>
    <w:rsid w:val="00FE2FE6"/>
    <w:rsid w:val="00FE353F"/>
    <w:rsid w:val="00FE378F"/>
    <w:rsid w:val="00FE3EFC"/>
    <w:rsid w:val="00FE413D"/>
    <w:rsid w:val="00FE435A"/>
    <w:rsid w:val="00FE4E0A"/>
    <w:rsid w:val="00FE4F66"/>
    <w:rsid w:val="00FE5ECA"/>
    <w:rsid w:val="00FE6E02"/>
    <w:rsid w:val="00FE7025"/>
    <w:rsid w:val="00FE7C89"/>
    <w:rsid w:val="00FE7D6E"/>
    <w:rsid w:val="00FF0F36"/>
    <w:rsid w:val="00FF14E0"/>
    <w:rsid w:val="00FF1C2C"/>
    <w:rsid w:val="00FF3346"/>
    <w:rsid w:val="00FF3817"/>
    <w:rsid w:val="00FF3D46"/>
    <w:rsid w:val="00FF3D72"/>
    <w:rsid w:val="00FF4A49"/>
    <w:rsid w:val="00FF6991"/>
    <w:rsid w:val="00FF760C"/>
    <w:rsid w:val="00FF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D8205"/>
  <w15:docId w15:val="{1EEC1BEF-4216-45DC-8B7F-24366938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color w:val="000000" w:themeColor="text1"/>
        <w:sz w:val="22"/>
        <w:szCs w:val="22"/>
        <w:lang w:val="de-AT" w:eastAsia="en-US" w:bidi="ar-SA"/>
      </w:rPr>
    </w:rPrDefault>
    <w:pPrDefault>
      <w:pPr>
        <w:spacing w:after="100" w:line="3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4FCC"/>
    <w:pPr>
      <w:spacing w:after="110" w:line="380" w:lineRule="exact"/>
    </w:pPr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65A44"/>
    <w:pPr>
      <w:keepNext/>
      <w:keepLines/>
      <w:numPr>
        <w:numId w:val="26"/>
      </w:numPr>
      <w:spacing w:before="600" w:after="300" w:line="690" w:lineRule="exac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65A44"/>
    <w:pPr>
      <w:keepNext/>
      <w:keepLines/>
      <w:numPr>
        <w:ilvl w:val="1"/>
        <w:numId w:val="26"/>
      </w:numPr>
      <w:spacing w:after="160" w:line="550" w:lineRule="exac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65A44"/>
    <w:pPr>
      <w:keepNext/>
      <w:keepLines/>
      <w:numPr>
        <w:ilvl w:val="2"/>
        <w:numId w:val="26"/>
      </w:numPr>
      <w:spacing w:after="130" w:line="450" w:lineRule="exact"/>
      <w:outlineLvl w:val="2"/>
    </w:pPr>
    <w:rPr>
      <w:rFonts w:eastAsiaTheme="majorEastAsia" w:cstheme="majorBidi"/>
      <w:b/>
      <w:bCs/>
      <w:sz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65A44"/>
    <w:pPr>
      <w:keepNext/>
      <w:keepLines/>
      <w:numPr>
        <w:ilvl w:val="3"/>
        <w:numId w:val="26"/>
      </w:numPr>
      <w:outlineLvl w:val="3"/>
    </w:pPr>
    <w:rPr>
      <w:rFonts w:eastAsiaTheme="majorEastAsia" w:cstheme="majorBidi"/>
      <w:b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ckblattKopfzeile">
    <w:name w:val="Deckblatt Kopfzeile"/>
    <w:basedOn w:val="Standard"/>
    <w:rsid w:val="00665A44"/>
    <w:pPr>
      <w:spacing w:line="240" w:lineRule="auto"/>
      <w:jc w:val="righ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6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65A44"/>
    <w:rPr>
      <w:rFonts w:ascii="Tahoma" w:hAnsi="Tahoma" w:cs="Tahoma"/>
      <w:sz w:val="16"/>
      <w:szCs w:val="16"/>
    </w:rPr>
  </w:style>
  <w:style w:type="paragraph" w:customStyle="1" w:styleId="DeckblattTitel">
    <w:name w:val="Deckblatt Titel"/>
    <w:basedOn w:val="Standard"/>
    <w:next w:val="DeckblattUntertitel"/>
    <w:rsid w:val="00665A44"/>
    <w:pPr>
      <w:spacing w:after="0"/>
      <w:jc w:val="center"/>
    </w:pPr>
    <w:rPr>
      <w:b/>
      <w:sz w:val="40"/>
    </w:rPr>
  </w:style>
  <w:style w:type="paragraph" w:customStyle="1" w:styleId="DeckblattUntertitel">
    <w:name w:val="Deckblatt Untertitel"/>
    <w:basedOn w:val="DeckblattTitel"/>
    <w:rsid w:val="00665A44"/>
    <w:pPr>
      <w:spacing w:before="640"/>
    </w:pPr>
    <w:rPr>
      <w:sz w:val="32"/>
    </w:rPr>
  </w:style>
  <w:style w:type="paragraph" w:styleId="Kopfzeile">
    <w:name w:val="header"/>
    <w:basedOn w:val="Standard"/>
    <w:link w:val="KopfzeileZchn"/>
    <w:uiPriority w:val="99"/>
    <w:unhideWhenUsed/>
    <w:qFormat/>
    <w:rsid w:val="00BD0421"/>
    <w:pPr>
      <w:tabs>
        <w:tab w:val="right" w:pos="9072"/>
      </w:tabs>
      <w:spacing w:after="0" w:line="240" w:lineRule="auto"/>
    </w:pPr>
    <w:rPr>
      <w:b/>
      <w:sz w:val="20"/>
    </w:rPr>
  </w:style>
  <w:style w:type="character" w:customStyle="1" w:styleId="KopfzeileZchn">
    <w:name w:val="Kopfzeile Zchn"/>
    <w:basedOn w:val="Absatz-Standardschriftart"/>
    <w:link w:val="Kopfzeile"/>
    <w:uiPriority w:val="99"/>
    <w:rsid w:val="00BD0421"/>
    <w:rPr>
      <w:b/>
      <w:sz w:val="20"/>
    </w:rPr>
  </w:style>
  <w:style w:type="paragraph" w:styleId="Fuzeile">
    <w:name w:val="footer"/>
    <w:basedOn w:val="Standard"/>
    <w:link w:val="FuzeileZchn"/>
    <w:uiPriority w:val="99"/>
    <w:unhideWhenUsed/>
    <w:qFormat/>
    <w:rsid w:val="00665A44"/>
    <w:pPr>
      <w:tabs>
        <w:tab w:val="right" w:pos="9072"/>
      </w:tabs>
      <w:spacing w:after="0" w:line="240" w:lineRule="auto"/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665A44"/>
    <w:rPr>
      <w:sz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65A44"/>
    <w:rPr>
      <w:rFonts w:eastAsiaTheme="majorEastAsia" w:cstheme="majorBidi"/>
      <w:b/>
      <w:bCs/>
      <w:sz w:val="40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65A44"/>
    <w:rPr>
      <w:rFonts w:eastAsiaTheme="majorEastAsia" w:cstheme="majorBidi"/>
      <w:b/>
      <w:bCs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65A44"/>
    <w:rPr>
      <w:rFonts w:eastAsiaTheme="majorEastAsia" w:cstheme="majorBidi"/>
      <w:b/>
      <w:bCs/>
      <w:sz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65A44"/>
    <w:rPr>
      <w:rFonts w:eastAsiaTheme="majorEastAsia" w:cstheme="majorBidi"/>
      <w:b/>
      <w:bCs/>
      <w:iCs/>
    </w:rPr>
  </w:style>
  <w:style w:type="numbering" w:styleId="111111">
    <w:name w:val="Outline List 2"/>
    <w:basedOn w:val="KeineListe"/>
    <w:uiPriority w:val="99"/>
    <w:semiHidden/>
    <w:unhideWhenUsed/>
    <w:rsid w:val="00665A44"/>
    <w:pPr>
      <w:numPr>
        <w:numId w:val="1"/>
      </w:numPr>
    </w:pPr>
  </w:style>
  <w:style w:type="paragraph" w:customStyle="1" w:styleId="Code">
    <w:name w:val="Code"/>
    <w:basedOn w:val="Standard"/>
    <w:qFormat/>
    <w:rsid w:val="008E677B"/>
    <w:pPr>
      <w:spacing w:before="20" w:after="20" w:line="240" w:lineRule="auto"/>
      <w:ind w:left="284"/>
      <w:jc w:val="left"/>
    </w:pPr>
    <w:rPr>
      <w:rFonts w:ascii="Consolas" w:hAnsi="Consolas"/>
      <w:sz w:val="20"/>
    </w:rPr>
  </w:style>
  <w:style w:type="paragraph" w:customStyle="1" w:styleId="Bildtitel">
    <w:name w:val="Bildtitel"/>
    <w:basedOn w:val="Standard"/>
    <w:next w:val="Standard"/>
    <w:link w:val="BildtitelZchn"/>
    <w:qFormat/>
    <w:rsid w:val="00665A44"/>
    <w:pPr>
      <w:tabs>
        <w:tab w:val="left" w:pos="1418"/>
      </w:tabs>
      <w:spacing w:after="100" w:line="340" w:lineRule="exact"/>
      <w:ind w:left="284" w:right="284"/>
    </w:pPr>
    <w:rPr>
      <w:b/>
      <w:sz w:val="20"/>
    </w:rPr>
  </w:style>
  <w:style w:type="character" w:customStyle="1" w:styleId="CodeText">
    <w:name w:val="Code Text"/>
    <w:basedOn w:val="Absatz-Standardschriftart"/>
    <w:uiPriority w:val="1"/>
    <w:qFormat/>
    <w:rsid w:val="008E677B"/>
    <w:rPr>
      <w:rFonts w:ascii="Consolas" w:hAnsi="Consolas"/>
      <w:b w:val="0"/>
      <w:i w:val="0"/>
      <w:sz w:val="22"/>
    </w:rPr>
  </w:style>
  <w:style w:type="paragraph" w:customStyle="1" w:styleId="Formel">
    <w:name w:val="Formel"/>
    <w:basedOn w:val="Standard"/>
    <w:link w:val="FormelZchn"/>
    <w:qFormat/>
    <w:rsid w:val="006A00A7"/>
    <w:pPr>
      <w:tabs>
        <w:tab w:val="center" w:pos="4253"/>
        <w:tab w:val="right" w:pos="9072"/>
      </w:tabs>
      <w:spacing w:line="380" w:lineRule="atLeast"/>
    </w:pPr>
  </w:style>
  <w:style w:type="character" w:customStyle="1" w:styleId="FormelZchn">
    <w:name w:val="Formel Zchn"/>
    <w:basedOn w:val="Absatz-Standardschriftart"/>
    <w:link w:val="Formel"/>
    <w:rsid w:val="006A00A7"/>
  </w:style>
  <w:style w:type="paragraph" w:customStyle="1" w:styleId="Inhalt">
    <w:name w:val="Inhalt"/>
    <w:basedOn w:val="Standard"/>
    <w:next w:val="Standard"/>
    <w:link w:val="InhaltZchn"/>
    <w:qFormat/>
    <w:rsid w:val="00665A44"/>
    <w:pPr>
      <w:spacing w:before="600" w:after="300"/>
    </w:pPr>
    <w:rPr>
      <w:b/>
      <w:sz w:val="40"/>
    </w:rPr>
  </w:style>
  <w:style w:type="character" w:customStyle="1" w:styleId="InhaltZchn">
    <w:name w:val="Inhalt Zchn"/>
    <w:basedOn w:val="Absatz-Standardschriftart"/>
    <w:link w:val="Inhalt"/>
    <w:rsid w:val="00665A44"/>
    <w:rPr>
      <w:b/>
      <w:sz w:val="40"/>
    </w:rPr>
  </w:style>
  <w:style w:type="paragraph" w:customStyle="1" w:styleId="Literatur">
    <w:name w:val="Literatur"/>
    <w:basedOn w:val="Standard"/>
    <w:link w:val="LiteraturZchn"/>
    <w:qFormat/>
    <w:rsid w:val="00665A44"/>
    <w:pPr>
      <w:tabs>
        <w:tab w:val="left" w:pos="851"/>
      </w:tabs>
      <w:ind w:left="851" w:hanging="851"/>
    </w:pPr>
  </w:style>
  <w:style w:type="character" w:customStyle="1" w:styleId="LiteraturZchn">
    <w:name w:val="Literatur Zchn"/>
    <w:basedOn w:val="Absatz-Standardschriftart"/>
    <w:link w:val="Literatur"/>
    <w:rsid w:val="00665A44"/>
  </w:style>
  <w:style w:type="paragraph" w:customStyle="1" w:styleId="Tabellentitel">
    <w:name w:val="Tabellentitel"/>
    <w:basedOn w:val="Bildtitel"/>
    <w:link w:val="TabellentitelZchn"/>
    <w:qFormat/>
    <w:rsid w:val="00665A44"/>
    <w:pPr>
      <w:tabs>
        <w:tab w:val="clear" w:pos="1418"/>
        <w:tab w:val="left" w:pos="1701"/>
      </w:tabs>
      <w:spacing w:before="100"/>
      <w:ind w:left="1702" w:hanging="1418"/>
    </w:pPr>
  </w:style>
  <w:style w:type="character" w:customStyle="1" w:styleId="BildtitelZchn">
    <w:name w:val="Bildtitel Zchn"/>
    <w:basedOn w:val="Absatz-Standardschriftart"/>
    <w:link w:val="Bildtitel"/>
    <w:rsid w:val="00665A44"/>
    <w:rPr>
      <w:b/>
      <w:sz w:val="20"/>
    </w:rPr>
  </w:style>
  <w:style w:type="character" w:customStyle="1" w:styleId="TabellentitelZchn">
    <w:name w:val="Tabellentitel Zchn"/>
    <w:basedOn w:val="BildtitelZchn"/>
    <w:link w:val="Tabellentitel"/>
    <w:rsid w:val="00665A44"/>
    <w:rPr>
      <w:b/>
      <w:sz w:val="20"/>
    </w:rPr>
  </w:style>
  <w:style w:type="paragraph" w:customStyle="1" w:styleId="Bild">
    <w:name w:val="Bild"/>
    <w:basedOn w:val="Standard"/>
    <w:next w:val="Bildtitel"/>
    <w:qFormat/>
    <w:rsid w:val="00665A44"/>
    <w:pPr>
      <w:spacing w:before="240" w:after="120" w:line="240" w:lineRule="auto"/>
      <w:jc w:val="center"/>
    </w:pPr>
  </w:style>
  <w:style w:type="paragraph" w:styleId="Listenabsatz">
    <w:name w:val="List Paragraph"/>
    <w:basedOn w:val="Standard"/>
    <w:uiPriority w:val="34"/>
    <w:qFormat/>
    <w:rsid w:val="00665A44"/>
    <w:pPr>
      <w:numPr>
        <w:numId w:val="27"/>
      </w:numPr>
    </w:pPr>
  </w:style>
  <w:style w:type="paragraph" w:customStyle="1" w:styleId="Tabellentext">
    <w:name w:val="Tabellentext"/>
    <w:basedOn w:val="Standard"/>
    <w:qFormat/>
    <w:rsid w:val="00454EE0"/>
    <w:pPr>
      <w:spacing w:before="60" w:after="60" w:line="340" w:lineRule="exact"/>
      <w:ind w:left="113" w:right="113"/>
      <w:jc w:val="left"/>
    </w:pPr>
    <w:rPr>
      <w:bCs/>
      <w:color w:val="000000" w:themeColor="text1" w:themeShade="BF"/>
      <w:sz w:val="20"/>
    </w:rPr>
  </w:style>
  <w:style w:type="paragraph" w:styleId="Beschriftung">
    <w:name w:val="caption"/>
    <w:basedOn w:val="Standard"/>
    <w:next w:val="Standard"/>
    <w:uiPriority w:val="35"/>
    <w:unhideWhenUsed/>
    <w:rsid w:val="00665A4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ellenraster">
    <w:name w:val="Table Grid"/>
    <w:basedOn w:val="NormaleTabelle"/>
    <w:uiPriority w:val="59"/>
    <w:rsid w:val="00665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665A4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MenText">
    <w:name w:val="Menü Text"/>
    <w:basedOn w:val="Absatz-Standardschriftart"/>
    <w:uiPriority w:val="1"/>
    <w:qFormat/>
    <w:rsid w:val="00665A44"/>
    <w:rPr>
      <w:rFonts w:ascii="Arial" w:hAnsi="Arial"/>
      <w:noProof/>
      <w:sz w:val="20"/>
      <w:lang w:eastAsia="de-AT"/>
    </w:rPr>
  </w:style>
  <w:style w:type="character" w:customStyle="1" w:styleId="BildtitelText">
    <w:name w:val="Bildtitel Text"/>
    <w:basedOn w:val="Absatz-Standardschriftart"/>
    <w:uiPriority w:val="1"/>
    <w:rsid w:val="00665A44"/>
    <w:rPr>
      <w:rFonts w:ascii="Times New Roman" w:hAnsi="Times New Roman"/>
      <w:b/>
      <w:sz w:val="20"/>
    </w:rPr>
  </w:style>
  <w:style w:type="paragraph" w:styleId="Verzeichnis1">
    <w:name w:val="toc 1"/>
    <w:basedOn w:val="Standard"/>
    <w:next w:val="Standard"/>
    <w:uiPriority w:val="39"/>
    <w:unhideWhenUsed/>
    <w:rsid w:val="00665A44"/>
    <w:pPr>
      <w:tabs>
        <w:tab w:val="left" w:pos="851"/>
        <w:tab w:val="right" w:pos="9072"/>
      </w:tabs>
      <w:spacing w:after="100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665A44"/>
    <w:pPr>
      <w:tabs>
        <w:tab w:val="left" w:pos="851"/>
        <w:tab w:val="right" w:pos="9072"/>
      </w:tabs>
      <w:spacing w:after="100"/>
    </w:pPr>
  </w:style>
  <w:style w:type="paragraph" w:styleId="Verzeichnis3">
    <w:name w:val="toc 3"/>
    <w:basedOn w:val="Standard"/>
    <w:next w:val="Standard"/>
    <w:uiPriority w:val="39"/>
    <w:unhideWhenUsed/>
    <w:rsid w:val="00665A44"/>
    <w:pPr>
      <w:tabs>
        <w:tab w:val="left" w:pos="1418"/>
        <w:tab w:val="right" w:pos="9072"/>
      </w:tabs>
      <w:spacing w:after="100"/>
      <w:ind w:left="567"/>
    </w:pPr>
  </w:style>
  <w:style w:type="character" w:styleId="Hyperlink">
    <w:name w:val="Hyperlink"/>
    <w:basedOn w:val="Absatz-Standardschriftart"/>
    <w:uiPriority w:val="99"/>
    <w:unhideWhenUsed/>
    <w:rsid w:val="00665A44"/>
    <w:rPr>
      <w:color w:val="0000FF" w:themeColor="hyperlink"/>
      <w:u w:val="single"/>
    </w:rPr>
  </w:style>
  <w:style w:type="paragraph" w:customStyle="1" w:styleId="TabellentextersteZeile">
    <w:name w:val="Tabellentext erste Zeile"/>
    <w:basedOn w:val="Tabellentext"/>
    <w:qFormat/>
    <w:rsid w:val="00376483"/>
    <w:pPr>
      <w:spacing w:before="0"/>
    </w:pPr>
    <w:rPr>
      <w:b/>
    </w:rPr>
  </w:style>
  <w:style w:type="paragraph" w:customStyle="1" w:styleId="Programmcode">
    <w:name w:val="Programmcode"/>
    <w:basedOn w:val="Tabellentitel"/>
    <w:next w:val="Code"/>
    <w:qFormat/>
    <w:rsid w:val="00B236F8"/>
    <w:pPr>
      <w:tabs>
        <w:tab w:val="clear" w:pos="1701"/>
        <w:tab w:val="left" w:pos="2268"/>
      </w:tabs>
      <w:ind w:left="2268" w:hanging="1984"/>
    </w:pPr>
  </w:style>
  <w:style w:type="paragraph" w:styleId="berarbeitung">
    <w:name w:val="Revision"/>
    <w:hidden/>
    <w:uiPriority w:val="99"/>
    <w:semiHidden/>
    <w:rsid w:val="005610A9"/>
    <w:pPr>
      <w:spacing w:after="0" w:line="240" w:lineRule="auto"/>
      <w:jc w:val="left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3280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3280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3280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3280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3280A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54052E"/>
    <w:rPr>
      <w:color w:val="80808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3061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3061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3061F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EC138A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EC138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EC138A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E5A36"/>
    <w:rPr>
      <w:color w:val="605E5C"/>
      <w:shd w:val="clear" w:color="auto" w:fill="E1DFDD"/>
    </w:rPr>
  </w:style>
  <w:style w:type="paragraph" w:styleId="Aufzhlungszeichen">
    <w:name w:val="List Bullet"/>
    <w:basedOn w:val="Standard"/>
    <w:uiPriority w:val="99"/>
    <w:unhideWhenUsed/>
    <w:rsid w:val="00C219A6"/>
    <w:pPr>
      <w:numPr>
        <w:numId w:val="29"/>
      </w:numPr>
      <w:contextualSpacing/>
    </w:pPr>
  </w:style>
  <w:style w:type="table" w:styleId="Gitternetztabelle4Akzent5">
    <w:name w:val="Grid Table 4 Accent 5"/>
    <w:basedOn w:val="NormaleTabelle"/>
    <w:uiPriority w:val="49"/>
    <w:rsid w:val="00674FC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infacheTabelle4">
    <w:name w:val="Plain Table 4"/>
    <w:basedOn w:val="NormaleTabelle"/>
    <w:uiPriority w:val="44"/>
    <w:rsid w:val="009515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577A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45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6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99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3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2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96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5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6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4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7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8.gif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jpeg"/><Relationship Id="rId28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jpeg"/><Relationship Id="rId27" Type="http://schemas.openxmlformats.org/officeDocument/2006/relationships/header" Target="header5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hias\Downloads\ECE%20(1)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24T12:45:51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1106 38 855 0 0,'5'-1'138'0'0,"-1"-1"0"0"0,0 1 0 0 0,0-1 0 0 0,0 0 0 0 0,0 0 0 0 0,0-1 0 0 0,0 1 0 0 0,0-1 0 0 0,-1 0 0 0 0,6-5 0 0 0,-9 8-118 0 0,0 0 1 0 0,0 0 0 0 0,0 0-1 0 0,1 0 1 0 0,-1 0-1 0 0,0-1 1 0 0,0 1-1 0 0,0 0 1 0 0,0 0 0 0 0,0 0-1 0 0,0 0 1 0 0,0-1-1 0 0,0 1 1 0 0,0 0 0 0 0,0 0-1 0 0,1 0 1 0 0,-1-1-1 0 0,0 1 1 0 0,0 0-1 0 0,0 0 1 0 0,0 0 0 0 0,0-1-1 0 0,0 1 1 0 0,0 0-1 0 0,-1 0 1 0 0,1 0-1 0 0,0-1 1 0 0,0 1 0 0 0,0 0-1 0 0,0 0 1 0 0,0 0-1 0 0,0 0 1 0 0,0-1 0 0 0,0 1-1 0 0,0 0 1 0 0,0 0-1 0 0,-1 0 1 0 0,1 0-1 0 0,0-1 1 0 0,-10-1 480 0 0,-15 4 76 0 0,24-2-532 0 0,-30 6 532 0 0,0 0 0 0 0,-43 17 1 0 0,-59 29 77 0 0,84-32-396 0 0,-87 39 380 0 0,3 7 0 0 0,-215 141 0 0 0,347-206-638 0 0,-90 64 87 0 0,78-54-74 0 0,1 1 0 0 0,0-1-1 0 0,0 1 1 0 0,-15 22-1 0 0,25-31-13 0 0,0 0 0 0 0,0 0 0 0 0,1 0 0 0 0,-1 0 0 0 0,1 0 0 0 0,0 0 0 0 0,0 1 0 0 0,0-1 0 0 0,-1 5 0 0 0,2-5-1 0 0,0 1 1 0 0,-1-1-1 0 0,2 1 0 0 0,-1-1 0 0 0,0 1 0 0 0,1-1 0 0 0,-1 1 0 0 0,1-1 0 0 0,0 1 0 0 0,0-1 1 0 0,3 5-1 0 0,-2-4-1 0 0,0-1 0 0 0,0 1 1 0 0,1-1-1 0 0,-1 0 1 0 0,1 1-1 0 0,0-1 0 0 0,0 0 1 0 0,0-1-1 0 0,0 1 0 0 0,7 3 1 0 0,-3-2-20 0 0,0 0-1 0 0,0-1 1 0 0,1 0 0 0 0,-1 0 0 0 0,10 1-1 0 0,5 1-153 0 0,1-2 0 0 0,0-1 0 0 0,26 0 0 0 0,16-4-42 0 0,-1-3 0 0 0,1-2 0 0 0,78-20 0 0 0,186-64-541 0 0,-303 83 752 0 0,103-31 50 0 0,173-81 0 0 0,-291 116-33 0 0,-7 3-5 0 0,-1 0 0 0 0,0 0 0 0 0,0-1-1 0 0,0 1 1 0 0,0-1 0 0 0,0 0 0 0 0,-1 1-1 0 0,1-1 1 0 0,0 0 0 0 0,-1-1 0 0 0,3-2-1 0 0,-5 5-5 0 0,-1 0 0 0 0,1-1 0 0 0,-1 1 0 0 0,1 0 0 0 0,-1 0 0 0 0,1 0 0 0 0,-1-1 0 0 0,1 1 0 0 0,-1 0 0 0 0,1 0 0 0 0,-1 0 0 0 0,0 0 0 0 0,1 0 0 0 0,-1 0 0 0 0,1 0 0 0 0,-1 0 0 0 0,1 0 0 0 0,-1 0 0 0 0,1 0 0 0 0,-2 1 0 0 0,-19 3 221 0 0,0 2-1 0 0,1 0 0 0 0,-31 14 1 0 0,17-6 8 0 0,-59 22 306 0 0,-190 77 173 0 0,12 19-350 0 0,266-129-356 0 0,-30 18 37 0 0,33-19-37 0 0,0-1 0 0 0,0 1 1 0 0,0-1-1 0 0,0 1 0 0 0,1-1 0 0 0,-1 1 1 0 0,0 0-1 0 0,1 0 0 0 0,-1 0 0 0 0,1 0 1 0 0,0 0-1 0 0,0 0 0 0 0,-1 3 0 0 0,2-4-2 0 0,0-1-1 0 0,0 1 1 0 0,0-1-1 0 0,0 1 1 0 0,0 0-1 0 0,1-1 1 0 0,-1 1-1 0 0,0-1 1 0 0,0 1-1 0 0,1 0 1 0 0,-1-1-1 0 0,0 1 1 0 0,1-1-1 0 0,-1 1 1 0 0,0-1-1 0 0,1 1 1 0 0,-1-1-1 0 0,1 0 1 0 0,-1 1-1 0 0,1-1 1 0 0,-1 1 0 0 0,1-1-1 0 0,-1 0 1 0 0,1 1-1 0 0,-1-1 1 0 0,1 0-1 0 0,-1 0 1 0 0,1 0-1 0 0,0 1 1 0 0,-1-1-1 0 0,1 0 1 0 0,-1 0-1 0 0,1 0 1 0 0,0 0-1 0 0,-1 0 1 0 0,1 0-1 0 0,0 0 1 0 0,28 1-66 0 0,-27-1 57 0 0,37-2-287 0 0,1-2-1 0 0,65-15 1 0 0,76-31-856 0 0,122-44-73 0 0,249-73 730 0 0,-531 161 616 0 0,0 1 0 0 0,36-4 1 0 0,-57 9-119 0 0,0 0-1 0 0,0 0 1 0 0,0 0 0 0 0,0 0 0 0 0,0 0 0 0 0,0 0-1 0 0,0 0 1 0 0,0 0 0 0 0,0 0 0 0 0,0 0-1 0 0,0 0 1 0 0,0 0 0 0 0,0 0 0 0 0,-1 0 0 0 0,1 0-1 0 0,0 0 1 0 0,0 1 0 0 0,0-1 0 0 0,0 0 0 0 0,0 0-1 0 0,0 0 1 0 0,0 0 0 0 0,0 0 0 0 0,0 0 0 0 0,0 0-1 0 0,0 0 1 0 0,0 0 0 0 0,0 0 0 0 0,0 0 0 0 0,0 0-1 0 0,0 0 1 0 0,0 0 0 0 0,0 0 0 0 0,0 0 0 0 0,0 0-1 0 0,0 0 1 0 0,0 0 0 0 0,0 0 0 0 0,0 0 0 0 0,0 1-1 0 0,0-1 1 0 0,0 0 0 0 0,0 0 0 0 0,0 0 0 0 0,-8 4 92 0 0,-14 4 38 0 0,-422 142 1537 0 0,434-146-1664 0 0,-13 4 27 0 0,0 1 0 0 0,1 1 0 0 0,0 1-1 0 0,-22 14 1 0 0,43-24-33 0 0,-1 0 0 0 0,1-1 0 0 0,1 1 0 0 0,-1 0 0 0 0,0-1 0 0 0,0 1 0 0 0,0 0 0 0 0,0 0 0 0 0,0 0 0 0 0,1 0 0 0 0,-1 0 0 0 0,0 0 0 0 0,1 0 0 0 0,-1 0 0 0 0,1 0 0 0 0,-1 0 0 0 0,1 0 0 0 0,-1 0 0 0 0,1 0 0 0 0,0 0 0 0 0,0 0 0 0 0,0 1 0 0 0,-1 1 0 0 0,2-2 0 0 0,-1 0 0 0 0,1 0 0 0 0,0 0 0 0 0,-1 0 0 0 0,1-1 0 0 0,0 1 0 0 0,0 0 0 0 0,0 0 0 0 0,-1 0 0 0 0,1-1 0 0 0,0 1 0 0 0,0 0 0 0 0,0-1 0 0 0,0 1 0 0 0,0-1 0 0 0,0 1 0 0 0,0-1 0 0 0,0 0 0 0 0,1 1 0 0 0,-1-1 0 0 0,0 0 0 0 0,0 0 0 0 0,0 0 0 0 0,2 0 0 0 0,11 2-78 0 0,0-2-1 0 0,0 0 1 0 0,0 0-1 0 0,18-4 1 0 0,58-13-572 0 0,-66 12 526 0 0,549-157-1568 0 0,-552 155 1708 0 0,181-64 922 0 0,-252 80-392 0 0,-63 25-303 0 0,-113 51 0 0 0,215-81-243 0 0,-37 17 0 0 0,43-18 0 0 0,0-1 0 0 0,0 1 0 0 0,1 1 0 0 0,-1-1 0 0 0,1 1 0 0 0,-8 7 0 0 0,12-11 1 0 0,-1 1-1 0 0,1-1 0 0 0,0 1 0 0 0,-1-1 0 0 0,1 1 0 0 0,-1-1 1 0 0,1 1-1 0 0,0-1 0 0 0,-1 1 0 0 0,1-1 0 0 0,0 1 1 0 0,-1 0-1 0 0,1-1 0 0 0,0 1 0 0 0,0 0 0 0 0,0-1 0 0 0,0 1 1 0 0,0 0-1 0 0,0-1 0 0 0,0 1 0 0 0,0 0 0 0 0,0-1 1 0 0,0 1-1 0 0,0-1 0 0 0,0 1 0 0 0,0 0 0 0 0,0-1 0 0 0,1 2 1 0 0,0-1-9 0 0,0 0 0 0 0,0 0 0 0 0,0 0 0 0 0,0 0 0 0 0,0-1 0 0 0,0 1 0 0 0,0 0 0 0 0,0 0 0 0 0,0-1 0 0 0,1 1 0 0 0,-1-1 1 0 0,0 1-1 0 0,2-1 0 0 0,4 2-51 0 0,1-1 0 0 0,-1 1 0 0 0,0-2 0 0 0,9 1 0 0 0,29-4-524 0 0,1-1-1 0 0,81-20 0 0 0,86-36-282 0 0,-147 40 725 0 0,203-76 833 0 0,-257 89-451 0 0,-20 5 55 0 0,-21 6 73 0 0,-54 17-101 0 0,-132 55 0 0 0,204-72-263 0 0,-28 12-15 0 0,36-14 16 0 0,0 0 0 0 0,0 0 0 0 0,0 0 0 0 0,0 0-1 0 0,0 0 1 0 0,0 0 0 0 0,1 1 0 0 0,0-1 0 0 0,-4 5 0 0 0,6-6-6 0 0,-1-1 0 0 0,1 0 1 0 0,0 1-1 0 0,0-1 0 0 0,0 1 0 0 0,-1-1 1 0 0,1 1-1 0 0,0-1 0 0 0,0 0 1 0 0,0 1-1 0 0,0-1 0 0 0,0 1 0 0 0,0-1 1 0 0,0 1-1 0 0,0-1 0 0 0,0 1 1 0 0,0-1-1 0 0,0 1 0 0 0,0-1 1 0 0,0 1-1 0 0,0-1 0 0 0,1 0 0 0 0,-1 1 1 0 0,0-1-1 0 0,0 1 0 0 0,0-1 1 0 0,1 0-1 0 0,-1 1 0 0 0,0-1 0 0 0,0 1 1 0 0,1-1-1 0 0,-1 0 0 0 0,0 1 1 0 0,1-1-1 0 0,-1 0 0 0 0,1 0 0 0 0,-1 1 1 0 0,0-1-1 0 0,1 0 0 0 0,-1 0 1 0 0,1 1-1 0 0,-1-1 0 0 0,0 0 0 0 0,1 0 1 0 0,0 0-1 0 0,22 5-23 0 0,0-5-167 0 0,1 0 0 0 0,0-2 0 0 0,26-5 0 0 0,71-20-741 0 0,-109 24 832 0 0,243-60-747 0 0,-229 56 962 0 0,0-1 0 0 0,-1 0 0 0 0,37-18 0 0 0,-57 23 409 0 0,-5 1-11 0 0,-11 2 381 0 0,-16 5-325 0 0,-167 60-883 0 0,154-51 274 0 0,-82 35 231 0 0,98-37-128 0 0,1 0 0 0 0,-43 30 0 0 0,63-39-58 0 0,1-1 0 0 0,-1 0 0 0 0,0 1-1 0 0,1-1 1 0 0,0 1 0 0 0,-3 3-1 0 0,4-5-4 0 0,1-1 0 0 0,0 1 0 0 0,0-1 0 0 0,-1 1-1 0 0,1-1 1 0 0,0 1 0 0 0,0-1 0 0 0,0 1 0 0 0,-1 0 0 0 0,1-1-1 0 0,0 1 1 0 0,0-1 0 0 0,0 1 0 0 0,0-1 0 0 0,0 1-1 0 0,0-1 1 0 0,0 1 0 0 0,0 0 0 0 0,1-1 0 0 0,-1 1 0 0 0,0-1-1 0 0,0 1 1 0 0,0-1 0 0 0,1 1 0 0 0,-1-1 0 0 0,0 1-1 0 0,0-1 1 0 0,1 1 0 0 0,-1-1 0 0 0,0 1 0 0 0,1-1 0 0 0,-1 0-1 0 0,1 1 1 0 0,-1-1 0 0 0,0 1 0 0 0,1-1 0 0 0,-1 0-1 0 0,1 0 1 0 0,-1 1 0 0 0,1-1 0 0 0,-1 0 0 0 0,1 0-1 0 0,0 0 1 0 0,-1 1 0 0 0,1-1 0 0 0,-1 0 0 0 0,1 0 0 0 0,0 0-1 0 0,4 1-63 0 0,1 0-1 0 0,-1 0 1 0 0,0 0-1 0 0,1-1 1 0 0,-1 1-1 0 0,0-1 1 0 0,11-2-1 0 0,38-9-756 0 0,-37 7 655 0 0,220-60-1127 0 0,-131 33 1093 0 0,-88 26 186 0 0,456-117-750 0 0,-286 93 1254 0 0,-231 45-146 0 0,-278 110 95 0 0,260-99-404 0 0,-147 69 108 0 0,-51 22 272 0 0,-22 3 20 0 0,265-112-341 0 0,12-5 108 0 0,9-2 185 0 0,4-3-217 0 0,0-1 0 0 0,0 0 0 0 0,0 0 0 0 0,16-6 0 0 0,-3 1 28 0 0,316-110 1028 0 0,-31 12-940 0 0,1077-262-169 0 0,-1180 325-3206 0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0B03-CA81-4D15-B64D-C82883364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ECE (1).dotm</Template>
  <TotalTime>0</TotalTime>
  <Pages>11</Pages>
  <Words>794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FH JOANNEUM Gesellschaft mbH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Eingang Fabian</dc:creator>
  <cp:keywords/>
  <cp:lastModifiedBy>Eingang Fabian</cp:lastModifiedBy>
  <cp:revision>1572</cp:revision>
  <cp:lastPrinted>2025-12-08T13:09:00Z</cp:lastPrinted>
  <dcterms:created xsi:type="dcterms:W3CDTF">2022-12-05T02:34:00Z</dcterms:created>
  <dcterms:modified xsi:type="dcterms:W3CDTF">2025-12-14T16:41:00Z</dcterms:modified>
</cp:coreProperties>
</file>